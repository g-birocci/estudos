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153630E6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270B9962" w14:textId="0A4E257A" w:rsidR="004B7E44" w:rsidRDefault="00E42444" w:rsidP="004B7E4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1035D03C" wp14:editId="0CAE004C">
                      <wp:simplePos x="0" y="0"/>
                      <wp:positionH relativeFrom="page">
                        <wp:posOffset>-264160</wp:posOffset>
                      </wp:positionH>
                      <wp:positionV relativeFrom="page">
                        <wp:posOffset>-451485</wp:posOffset>
                      </wp:positionV>
                      <wp:extent cx="5196840" cy="6583680"/>
                      <wp:effectExtent l="3810" t="3810" r="0" b="3810"/>
                      <wp:wrapNone/>
                      <wp:docPr id="1115605497" name="Retângulo 2" descr="retângulo colorido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96840" cy="65836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9467D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7ECBE2" id="Retângulo 2" o:spid="_x0000_s1026" alt="retângulo colorido" style="position:absolute;margin-left:-20.8pt;margin-top:-35.55pt;width:409.2pt;height:518.4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" fillcolor="#09467d" stroked="f">
                      <w10:wrap anchorx="page" anchory="page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B24DEE1" wp14:editId="40DA5E5E">
                      <wp:extent cx="4720590" cy="1539240"/>
                      <wp:effectExtent l="1270" t="0" r="2540" b="0"/>
                      <wp:docPr id="420509629" name="Caixa de Text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720590" cy="1539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ECAE7FE" w14:textId="0B11B2AF" w:rsidR="004B7E44" w:rsidRPr="00964B3C" w:rsidRDefault="00CC69A2" w:rsidP="004B7E44">
                                  <w:pPr>
                                    <w:pStyle w:val="Title"/>
                                    <w:rPr>
                                      <w:rFonts w:ascii="Agency FB" w:hAnsi="Agency FB"/>
                                      <w:szCs w:val="96"/>
                                      <w:lang w:bidi="pt-PT"/>
                                    </w:rPr>
                                  </w:pPr>
                                  <w:r>
                                    <w:rPr>
                                      <w:rFonts w:ascii="Agency FB" w:hAnsi="Agency FB"/>
                                      <w:szCs w:val="96"/>
                                      <w:lang w:bidi="pt-PT"/>
                                    </w:rPr>
                                    <w:t>Contas Locais</w:t>
                                  </w:r>
                                </w:p>
                                <w:p w14:paraId="3979FE69" w14:textId="398C56D5" w:rsidR="00D26909" w:rsidRDefault="00CC69A2" w:rsidP="004B7E44">
                                  <w:pPr>
                                    <w:pStyle w:val="Title"/>
                                    <w:rPr>
                                      <w:rFonts w:ascii="Agency FB" w:hAnsi="Agency FB"/>
                                      <w:szCs w:val="96"/>
                                      <w:lang w:bidi="pt-PT"/>
                                    </w:rPr>
                                  </w:pPr>
                                  <w:r>
                                    <w:rPr>
                                      <w:rFonts w:ascii="Agency FB" w:hAnsi="Agency FB"/>
                                      <w:szCs w:val="96"/>
                                      <w:lang w:bidi="pt-PT"/>
                                    </w:rPr>
                                    <w:t>UFCD 0799</w:t>
                                  </w:r>
                                </w:p>
                                <w:p w14:paraId="0838D2DC" w14:textId="77777777" w:rsidR="00964B3C" w:rsidRPr="00964B3C" w:rsidRDefault="00964B3C" w:rsidP="004B7E44">
                                  <w:pPr>
                                    <w:pStyle w:val="Title"/>
                                    <w:rPr>
                                      <w:rFonts w:ascii="Agency FB" w:hAnsi="Agency FB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B24DEE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371.7pt;height:12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" filled="f" stroked="f" strokeweight=".5pt">
                      <v:textbox>
                        <w:txbxContent>
                          <w:p w14:paraId="0ECAE7FE" w14:textId="0B11B2AF" w:rsidR="004B7E44" w:rsidRPr="00964B3C" w:rsidRDefault="00CC69A2" w:rsidP="004B7E44">
                            <w:pPr>
                              <w:pStyle w:val="Title"/>
                              <w:rPr>
                                <w:rFonts w:ascii="Agency FB" w:hAnsi="Agency FB"/>
                                <w:szCs w:val="96"/>
                                <w:lang w:bidi="pt-PT"/>
                              </w:rPr>
                            </w:pPr>
                            <w:r>
                              <w:rPr>
                                <w:rFonts w:ascii="Agency FB" w:hAnsi="Agency FB"/>
                                <w:szCs w:val="96"/>
                                <w:lang w:bidi="pt-PT"/>
                              </w:rPr>
                              <w:t>Contas Locais</w:t>
                            </w:r>
                          </w:p>
                          <w:p w14:paraId="3979FE69" w14:textId="398C56D5" w:rsidR="00D26909" w:rsidRDefault="00CC69A2" w:rsidP="004B7E44">
                            <w:pPr>
                              <w:pStyle w:val="Title"/>
                              <w:rPr>
                                <w:rFonts w:ascii="Agency FB" w:hAnsi="Agency FB"/>
                                <w:szCs w:val="96"/>
                                <w:lang w:bidi="pt-PT"/>
                              </w:rPr>
                            </w:pPr>
                            <w:r>
                              <w:rPr>
                                <w:rFonts w:ascii="Agency FB" w:hAnsi="Agency FB"/>
                                <w:szCs w:val="96"/>
                                <w:lang w:bidi="pt-PT"/>
                              </w:rPr>
                              <w:t>UFCD 0799</w:t>
                            </w:r>
                          </w:p>
                          <w:p w14:paraId="0838D2DC" w14:textId="77777777" w:rsidR="00964B3C" w:rsidRPr="00964B3C" w:rsidRDefault="00964B3C" w:rsidP="004B7E44">
                            <w:pPr>
                              <w:pStyle w:val="Title"/>
                              <w:rPr>
                                <w:rFonts w:ascii="Agency FB" w:hAnsi="Agency FB"/>
                                <w:szCs w:val="9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57495FB" w14:textId="77777777" w:rsidR="00964B3C" w:rsidRDefault="00964B3C" w:rsidP="004B7E44"/>
          <w:p w14:paraId="03081CDF" w14:textId="005DF15D" w:rsidR="004B7E44" w:rsidRDefault="00E424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AF0072E" wp14:editId="008B7040">
                      <wp:extent cx="953135" cy="635"/>
                      <wp:effectExtent l="45720" t="41910" r="39370" b="43815"/>
                      <wp:docPr id="647698733" name="Conexão Reta 5" descr="separador de texto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953135" cy="0"/>
                              </a:xfrm>
                              <a:prstGeom prst="line">
                                <a:avLst/>
                              </a:prstGeom>
                              <a:noFill/>
                              <a:ln w="76200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CFDDB5E" id="Conexão Reta 5" o:spid="_x0000_s1026" alt="separad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75.05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5FE20A10" w14:textId="77777777" w:rsidR="00964B3C" w:rsidRDefault="00964B3C" w:rsidP="004B7E44"/>
          <w:p w14:paraId="69484970" w14:textId="3AED1B50" w:rsidR="004B7E44" w:rsidRDefault="00E424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AC7891C" wp14:editId="3EDCE294">
                      <wp:extent cx="5138420" cy="1386840"/>
                      <wp:effectExtent l="1270" t="0" r="3810" b="0"/>
                      <wp:docPr id="1894764608" name="Caixa de Texto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38420" cy="1386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AC55222" w14:textId="26CEE772" w:rsidR="004B7E44" w:rsidRPr="00964B3C" w:rsidRDefault="00CC69A2" w:rsidP="004B7E44">
                                  <w:pPr>
                                    <w:pStyle w:val="Subtitle"/>
                                    <w:rPr>
                                      <w:rFonts w:ascii="Agency FB" w:hAnsi="Agency FB"/>
                                      <w:lang w:bidi="pt-PT"/>
                                    </w:rPr>
                                  </w:pPr>
                                  <w:r>
                                    <w:rPr>
                                      <w:rFonts w:ascii="Agency FB" w:hAnsi="Agency FB"/>
                                      <w:lang w:bidi="pt-PT"/>
                                    </w:rPr>
                                    <w:t xml:space="preserve">WinServer </w:t>
                                  </w:r>
                                  <w:r>
                                    <w:rPr>
                                      <w:rFonts w:ascii="Agency FB" w:hAnsi="Agency FB"/>
                                      <w:lang w:bidi="pt-PT"/>
                                    </w:rPr>
                                    <w:t>2022</w:t>
                                  </w:r>
                                </w:p>
                                <w:p w14:paraId="454CAA86" w14:textId="1ADAB3F9" w:rsidR="00FD1AA0" w:rsidRPr="00964B3C" w:rsidRDefault="00FD1AA0" w:rsidP="004B7E44">
                                  <w:pPr>
                                    <w:pStyle w:val="Subtitle"/>
                                    <w:rPr>
                                      <w:rFonts w:ascii="Agency FB" w:hAnsi="Agency FB"/>
                                      <w:sz w:val="52"/>
                                      <w:szCs w:val="52"/>
                                    </w:rPr>
                                  </w:pPr>
                                  <w:r w:rsidRPr="00964B3C">
                                    <w:rPr>
                                      <w:rFonts w:ascii="Agency FB" w:hAnsi="Agency FB"/>
                                      <w:sz w:val="52"/>
                                      <w:szCs w:val="52"/>
                                      <w:lang w:bidi="pt-PT"/>
                                    </w:rPr>
                                    <w:t>I</w:t>
                                  </w:r>
                                  <w:r w:rsidR="00CC69A2">
                                    <w:rPr>
                                      <w:rFonts w:ascii="Agency FB" w:hAnsi="Agency FB"/>
                                      <w:sz w:val="52"/>
                                      <w:szCs w:val="52"/>
                                      <w:lang w:bidi="pt-PT"/>
                                    </w:rPr>
                                    <w:t>nstalação e Configuração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AC7891C" id="Caixa de Texto 3" o:spid="_x0000_s1027" type="#_x0000_t202" style="width:404.6pt;height:10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" filled="f" stroked="f" strokeweight=".5pt">
                      <v:textbox>
                        <w:txbxContent>
                          <w:p w14:paraId="4AC55222" w14:textId="26CEE772" w:rsidR="004B7E44" w:rsidRPr="00964B3C" w:rsidRDefault="00CC69A2" w:rsidP="004B7E44">
                            <w:pPr>
                              <w:pStyle w:val="Subtitle"/>
                              <w:rPr>
                                <w:rFonts w:ascii="Agency FB" w:hAnsi="Agency FB"/>
                                <w:lang w:bidi="pt-PT"/>
                              </w:rPr>
                            </w:pPr>
                            <w:r>
                              <w:rPr>
                                <w:rFonts w:ascii="Agency FB" w:hAnsi="Agency FB"/>
                                <w:lang w:bidi="pt-PT"/>
                              </w:rPr>
                              <w:t>WinServer 2022</w:t>
                            </w:r>
                          </w:p>
                          <w:p w14:paraId="454CAA86" w14:textId="1ADAB3F9" w:rsidR="00FD1AA0" w:rsidRPr="00964B3C" w:rsidRDefault="00FD1AA0" w:rsidP="004B7E44">
                            <w:pPr>
                              <w:pStyle w:val="Subtitle"/>
                              <w:rPr>
                                <w:rFonts w:ascii="Agency FB" w:hAnsi="Agency FB"/>
                                <w:sz w:val="52"/>
                                <w:szCs w:val="52"/>
                              </w:rPr>
                            </w:pPr>
                            <w:r w:rsidRPr="00964B3C">
                              <w:rPr>
                                <w:rFonts w:ascii="Agency FB" w:hAnsi="Agency FB"/>
                                <w:sz w:val="52"/>
                                <w:szCs w:val="52"/>
                                <w:lang w:bidi="pt-PT"/>
                              </w:rPr>
                              <w:t>I</w:t>
                            </w:r>
                            <w:r w:rsidR="00CC69A2">
                              <w:rPr>
                                <w:rFonts w:ascii="Agency FB" w:hAnsi="Agency FB"/>
                                <w:sz w:val="52"/>
                                <w:szCs w:val="52"/>
                                <w:lang w:bidi="pt-PT"/>
                              </w:rPr>
                              <w:t>nstalação e Configuração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52169F04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AFE9E8D" w14:textId="2143A344" w:rsidR="004B7E44" w:rsidRDefault="00E424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C2641DC" wp14:editId="54FDA22E">
                      <wp:extent cx="2842260" cy="1569720"/>
                      <wp:effectExtent l="1270" t="0" r="4445" b="4445"/>
                      <wp:docPr id="1969993845" name="Caixa de Texto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42260" cy="15697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4BDF686" w14:textId="77777777" w:rsidR="00FD1AA0" w:rsidRDefault="00FD1AA0" w:rsidP="004B7E44">
                                  <w:pPr>
                                    <w:pStyle w:val="Heading1"/>
                                    <w:rPr>
                                      <w:lang w:bidi="pt-PT"/>
                                    </w:rPr>
                                  </w:pPr>
                                </w:p>
                                <w:p w14:paraId="2123EA0D" w14:textId="77777777" w:rsidR="00FD1AA0" w:rsidRDefault="00FD1AA0" w:rsidP="004B7E44">
                                  <w:pPr>
                                    <w:pStyle w:val="Heading1"/>
                                    <w:rPr>
                                      <w:lang w:bidi="pt-PT"/>
                                    </w:rPr>
                                  </w:pPr>
                                </w:p>
                                <w:p w14:paraId="0ED8048C" w14:textId="77777777" w:rsidR="00347DAF" w:rsidRDefault="00347DAF" w:rsidP="004B7E44">
                                  <w:pPr>
                                    <w:pStyle w:val="Heading1"/>
                                    <w:rPr>
                                      <w:lang w:bidi="pt-PT"/>
                                    </w:rPr>
                                  </w:pPr>
                                </w:p>
                                <w:p w14:paraId="2CD6C023" w14:textId="1192CABD" w:rsidR="004B7E44" w:rsidRPr="00BD0571" w:rsidRDefault="00BD0571" w:rsidP="004B7E44">
                                  <w:pPr>
                                    <w:pStyle w:val="Heading1"/>
                                    <w:rPr>
                                      <w:i/>
                                      <w:iCs/>
                                    </w:rPr>
                                  </w:pPr>
                                  <w:r>
                                    <w:rPr>
                                      <w:lang w:bidi="pt-PT"/>
                                    </w:rPr>
                                    <w:t xml:space="preserve">Camila </w:t>
                                  </w:r>
                                  <w:r>
                                    <w:rPr>
                                      <w:lang w:bidi="pt-PT"/>
                                    </w:rPr>
                                    <w:t>M Isac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C2641DC" id="Caixa de Texto 6" o:spid="_x0000_s1028" type="#_x0000_t202" style="width:223.8pt;height:1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" filled="f" stroked="f" strokeweight=".5pt">
                      <v:textbox>
                        <w:txbxContent>
                          <w:p w14:paraId="44BDF686" w14:textId="77777777" w:rsidR="00FD1AA0" w:rsidRDefault="00FD1AA0" w:rsidP="004B7E44">
                            <w:pPr>
                              <w:pStyle w:val="Heading1"/>
                              <w:rPr>
                                <w:lang w:bidi="pt-PT"/>
                              </w:rPr>
                            </w:pPr>
                          </w:p>
                          <w:p w14:paraId="2123EA0D" w14:textId="77777777" w:rsidR="00FD1AA0" w:rsidRDefault="00FD1AA0" w:rsidP="004B7E44">
                            <w:pPr>
                              <w:pStyle w:val="Heading1"/>
                              <w:rPr>
                                <w:lang w:bidi="pt-PT"/>
                              </w:rPr>
                            </w:pPr>
                          </w:p>
                          <w:p w14:paraId="0ED8048C" w14:textId="77777777" w:rsidR="00347DAF" w:rsidRDefault="00347DAF" w:rsidP="004B7E44">
                            <w:pPr>
                              <w:pStyle w:val="Heading1"/>
                              <w:rPr>
                                <w:lang w:bidi="pt-PT"/>
                              </w:rPr>
                            </w:pPr>
                          </w:p>
                          <w:p w14:paraId="2CD6C023" w14:textId="1192CABD" w:rsidR="004B7E44" w:rsidRPr="00BD0571" w:rsidRDefault="00BD0571" w:rsidP="004B7E44">
                            <w:pPr>
                              <w:pStyle w:val="Heading1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lang w:bidi="pt-PT"/>
                              </w:rPr>
                              <w:t>Camila M Isac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5156D7F" w14:textId="21EA058F" w:rsidR="004B7E44" w:rsidRDefault="00E424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3A1F6D4" wp14:editId="3A030BD7">
                      <wp:extent cx="2508885" cy="640080"/>
                      <wp:effectExtent l="1270" t="0" r="4445" b="0"/>
                      <wp:docPr id="1264655392" name="Caixa de Texto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8885" cy="6400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FB3B0FD" w14:textId="263B03DA" w:rsidR="00D26909" w:rsidRDefault="00CC69A2" w:rsidP="004B7E44">
                                  <w:pPr>
                                    <w:rPr>
                                      <w:sz w:val="32"/>
                                      <w:szCs w:val="32"/>
                                      <w:lang w:bidi="pt-PT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  <w:lang w:bidi="pt-PT"/>
                                    </w:rPr>
                                    <w:t xml:space="preserve">IEFP </w:t>
                                  </w:r>
                                  <w:r>
                                    <w:rPr>
                                      <w:sz w:val="32"/>
                                      <w:szCs w:val="32"/>
                                      <w:lang w:bidi="pt-PT"/>
                                    </w:rPr>
                                    <w:t>– SFG</w:t>
                                  </w:r>
                                </w:p>
                                <w:p w14:paraId="6739BB74" w14:textId="62FDD190" w:rsidR="00CC69A2" w:rsidRPr="002D5D34" w:rsidRDefault="00CC69A2" w:rsidP="004B7E44">
                                  <w:pPr>
                                    <w:rPr>
                                      <w:sz w:val="32"/>
                                      <w:szCs w:val="32"/>
                                      <w:lang w:bidi="pt-PT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  <w:lang w:bidi="pt-PT"/>
                                    </w:rPr>
                                    <w:t>04-11-2024</w:t>
                                  </w:r>
                                </w:p>
                                <w:p w14:paraId="3E45F249" w14:textId="749205DB" w:rsidR="002D5D34" w:rsidRPr="002D5D34" w:rsidRDefault="002D5D34" w:rsidP="004B7E44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3A1F6D4" id="Caixa de Texto 7" o:spid="_x0000_s1029" type="#_x0000_t202" style="width:197.55pt;height:5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" filled="f" stroked="f" strokeweight=".5pt">
                      <v:textbox>
                        <w:txbxContent>
                          <w:p w14:paraId="4FB3B0FD" w14:textId="263B03DA" w:rsidR="00D26909" w:rsidRDefault="00CC69A2" w:rsidP="004B7E44">
                            <w:pPr>
                              <w:rPr>
                                <w:sz w:val="32"/>
                                <w:szCs w:val="32"/>
                                <w:lang w:bidi="pt-PT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bidi="pt-PT"/>
                              </w:rPr>
                              <w:t>IEFP – SFG</w:t>
                            </w:r>
                          </w:p>
                          <w:p w14:paraId="6739BB74" w14:textId="62FDD190" w:rsidR="00CC69A2" w:rsidRPr="002D5D34" w:rsidRDefault="00CC69A2" w:rsidP="004B7E44">
                            <w:pPr>
                              <w:rPr>
                                <w:sz w:val="32"/>
                                <w:szCs w:val="32"/>
                                <w:lang w:bidi="pt-PT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bidi="pt-PT"/>
                              </w:rPr>
                              <w:t>04-11-2024</w:t>
                            </w:r>
                          </w:p>
                          <w:p w14:paraId="3E45F249" w14:textId="749205DB" w:rsidR="002D5D34" w:rsidRPr="002D5D34" w:rsidRDefault="002D5D34" w:rsidP="004B7E4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48DF3C49" w14:textId="57219F55" w:rsidR="004B7E44" w:rsidRDefault="00347DAF" w:rsidP="004B7E44">
      <w:r w:rsidRPr="00D967AC">
        <w:rPr>
          <w:noProof/>
          <w:lang w:bidi="pt-PT"/>
        </w:rPr>
        <w:drawing>
          <wp:anchor distT="0" distB="0" distL="114300" distR="114300" simplePos="0" relativeHeight="251656192" behindDoc="0" locked="0" layoutInCell="1" allowOverlap="1" wp14:anchorId="5AF0A667" wp14:editId="6F37744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904240" cy="922020"/>
            <wp:effectExtent l="0" t="0" r="0" b="0"/>
            <wp:wrapNone/>
            <wp:docPr id="12" name="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24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1AA0">
        <w:rPr>
          <w:noProof/>
          <w:lang w:bidi="pt-PT"/>
        </w:rPr>
        <w:drawing>
          <wp:anchor distT="0" distB="0" distL="114300" distR="114300" simplePos="0" relativeHeight="251655168" behindDoc="1" locked="0" layoutInCell="1" allowOverlap="1" wp14:anchorId="753E6CA0" wp14:editId="4DD7EBFF">
            <wp:simplePos x="0" y="0"/>
            <wp:positionH relativeFrom="page">
              <wp:align>right</wp:align>
            </wp:positionH>
            <wp:positionV relativeFrom="page">
              <wp:posOffset>-457200</wp:posOffset>
            </wp:positionV>
            <wp:extent cx="7589520" cy="1129828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129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086211" w14:textId="4E9629BA" w:rsidR="00B41C9F" w:rsidRPr="00697223" w:rsidRDefault="004B7E44" w:rsidP="00697223">
      <w:pPr>
        <w:spacing w:after="200"/>
        <w:rPr>
          <w:sz w:val="32"/>
          <w:szCs w:val="32"/>
        </w:rPr>
      </w:pPr>
      <w:r w:rsidRPr="002D5D34">
        <w:rPr>
          <w:sz w:val="32"/>
          <w:szCs w:val="32"/>
          <w:lang w:bidi="pt-PT"/>
        </w:rPr>
        <w:br w:type="page"/>
      </w:r>
    </w:p>
    <w:p w14:paraId="47F40A5E" w14:textId="77777777" w:rsidR="00697223" w:rsidRDefault="00697223" w:rsidP="00697223">
      <w:pPr>
        <w:pStyle w:val="Heading2"/>
        <w:spacing w:after="500"/>
        <w:jc w:val="center"/>
        <w:rPr>
          <w:rFonts w:ascii="Arial" w:hAnsi="Arial" w:cs="Arial"/>
          <w:sz w:val="44"/>
          <w:szCs w:val="44"/>
        </w:rPr>
      </w:pPr>
    </w:p>
    <w:p w14:paraId="15436FA4" w14:textId="77777777" w:rsidR="00A8402B" w:rsidRDefault="00A8402B" w:rsidP="00FC17B6">
      <w:pPr>
        <w:pStyle w:val="Heading2"/>
        <w:spacing w:after="500"/>
        <w:rPr>
          <w:rFonts w:ascii="Arial" w:hAnsi="Arial" w:cs="Arial"/>
          <w:sz w:val="42"/>
          <w:szCs w:val="42"/>
        </w:rPr>
      </w:pPr>
      <w:r w:rsidRPr="00A8402B">
        <w:rPr>
          <w:rFonts w:ascii="Arial" w:hAnsi="Arial" w:cs="Arial"/>
          <w:sz w:val="42"/>
          <w:szCs w:val="42"/>
        </w:rPr>
        <w:t>Relatório Técnico: Instalação e Configuração do Windows Server</w:t>
      </w:r>
    </w:p>
    <w:p w14:paraId="35C88755" w14:textId="571EA272" w:rsidR="00FC17B6" w:rsidRPr="007200B3" w:rsidRDefault="00FC17B6" w:rsidP="007200B3">
      <w:pPr>
        <w:pStyle w:val="Heading2"/>
        <w:spacing w:after="500"/>
        <w:rPr>
          <w:rFonts w:ascii="Arial" w:hAnsi="Arial" w:cs="Arial"/>
          <w:sz w:val="28"/>
          <w:szCs w:val="28"/>
        </w:rPr>
      </w:pPr>
      <w:r w:rsidRPr="007200B3">
        <w:rPr>
          <w:rFonts w:ascii="Arial" w:hAnsi="Arial" w:cs="Arial"/>
          <w:sz w:val="28"/>
          <w:szCs w:val="28"/>
        </w:rPr>
        <w:t>O que é e para que serve o WinServer</w:t>
      </w:r>
    </w:p>
    <w:p w14:paraId="6D23A3F6" w14:textId="6696B77C" w:rsidR="000044EB" w:rsidRDefault="007200B3" w:rsidP="007200B3">
      <w:pPr>
        <w:pStyle w:val="Heading3"/>
        <w:spacing w:line="276" w:lineRule="auto"/>
      </w:pPr>
      <w:r>
        <w:t>O Windows Server 2022 é um sistema operacional da Microsoft desenvolvido para ambientes de servidores, com foco em segurança, gerenciamento de redes e administração de dados. Ele é projetado para hospedar e gerenciar todos os serviços necessários para o funcionamento eficiente de uma rede. Suas funcionalidades incluem autenticação de usuários (controlando quem tem acesso e quais ações cada pessoa pode realizar), aplicação de políticas de segurança, atribuição de endereços IP para que todos os dispositivos na rede possam se comunicar e garantia de que a rede permaneça organizada, segura e em operação de forma correta.</w:t>
      </w:r>
    </w:p>
    <w:p w14:paraId="4A1ABDC0" w14:textId="77777777" w:rsidR="007200B3" w:rsidRDefault="007200B3" w:rsidP="007200B3">
      <w:pPr>
        <w:pStyle w:val="Heading3"/>
        <w:spacing w:line="276" w:lineRule="auto"/>
      </w:pPr>
    </w:p>
    <w:p w14:paraId="19859673" w14:textId="77777777" w:rsidR="007200B3" w:rsidRPr="007200B3" w:rsidRDefault="007200B3" w:rsidP="007200B3">
      <w:pPr>
        <w:pStyle w:val="Heading3"/>
        <w:spacing w:line="276" w:lineRule="auto"/>
        <w:rPr>
          <w:i w:val="0"/>
          <w:lang w:val="pt-BR"/>
        </w:rPr>
      </w:pPr>
    </w:p>
    <w:p w14:paraId="71CB0A31" w14:textId="02A7C39B" w:rsidR="007F384D" w:rsidRPr="007200B3" w:rsidRDefault="007F384D" w:rsidP="007200B3">
      <w:pPr>
        <w:pStyle w:val="Heading3"/>
        <w:spacing w:line="360" w:lineRule="auto"/>
        <w:rPr>
          <w:rFonts w:ascii="Arial" w:hAnsi="Arial" w:cs="Arial"/>
          <w:b/>
          <w:i w:val="0"/>
          <w:szCs w:val="28"/>
          <w:lang w:val="pt-BR"/>
        </w:rPr>
      </w:pPr>
      <w:r w:rsidRPr="007200B3">
        <w:rPr>
          <w:rFonts w:ascii="Arial" w:hAnsi="Arial" w:cs="Arial"/>
          <w:b/>
          <w:i w:val="0"/>
          <w:sz w:val="28"/>
          <w:szCs w:val="28"/>
        </w:rPr>
        <w:t>Requisitos de Hardware desse OS</w:t>
      </w:r>
    </w:p>
    <w:p w14:paraId="4CE87180" w14:textId="77777777" w:rsidR="0063576A" w:rsidRPr="007200B3" w:rsidRDefault="007F384D" w:rsidP="007200B3">
      <w:pPr>
        <w:pStyle w:val="Heading3"/>
        <w:spacing w:line="276" w:lineRule="auto"/>
        <w:rPr>
          <w:i w:val="0"/>
        </w:rPr>
      </w:pPr>
      <w:r w:rsidRPr="007200B3">
        <w:rPr>
          <w:i w:val="0"/>
        </w:rPr>
        <w:t>Os requisitos</w:t>
      </w:r>
      <w:r w:rsidR="0005299D" w:rsidRPr="007200B3">
        <w:rPr>
          <w:i w:val="0"/>
        </w:rPr>
        <w:t xml:space="preserve"> </w:t>
      </w:r>
      <w:r w:rsidRPr="007200B3">
        <w:rPr>
          <w:i w:val="0"/>
        </w:rPr>
        <w:t xml:space="preserve">de hardware para o </w:t>
      </w:r>
      <w:r w:rsidRPr="007200B3">
        <w:rPr>
          <w:b/>
          <w:bCs/>
          <w:i w:val="0"/>
        </w:rPr>
        <w:t>Windows Server</w:t>
      </w:r>
      <w:r w:rsidR="0005299D" w:rsidRPr="007200B3">
        <w:rPr>
          <w:b/>
          <w:bCs/>
          <w:i w:val="0"/>
        </w:rPr>
        <w:t xml:space="preserve"> 2022 </w:t>
      </w:r>
      <w:r w:rsidR="0005299D" w:rsidRPr="007200B3">
        <w:rPr>
          <w:i w:val="0"/>
        </w:rPr>
        <w:t>são os seguintes:</w:t>
      </w:r>
    </w:p>
    <w:p w14:paraId="05644A90" w14:textId="77777777" w:rsidR="0063576A" w:rsidRPr="007200B3" w:rsidRDefault="0063576A" w:rsidP="007200B3">
      <w:pPr>
        <w:pStyle w:val="Heading3"/>
        <w:spacing w:line="276" w:lineRule="auto"/>
        <w:rPr>
          <w:i w:val="0"/>
        </w:rPr>
      </w:pPr>
    </w:p>
    <w:p w14:paraId="298778DF" w14:textId="1A30D8EF" w:rsidR="0063576A" w:rsidRPr="007200B3" w:rsidRDefault="0063576A" w:rsidP="007200B3">
      <w:pPr>
        <w:pStyle w:val="Heading3"/>
        <w:spacing w:line="360" w:lineRule="auto"/>
        <w:rPr>
          <w:rFonts w:ascii="Arial" w:hAnsi="Arial" w:cs="Arial"/>
          <w:b/>
          <w:i w:val="0"/>
          <w:szCs w:val="24"/>
          <w:lang w:val="pt-BR"/>
        </w:rPr>
      </w:pPr>
      <w:r w:rsidRPr="007200B3">
        <w:rPr>
          <w:b/>
          <w:bCs/>
          <w:i w:val="0"/>
        </w:rPr>
        <w:t>Processador (CPU):</w:t>
      </w:r>
      <w:r w:rsidRPr="007200B3">
        <w:rPr>
          <w:rFonts w:ascii="Arial" w:hAnsi="Arial" w:cs="Arial"/>
          <w:b/>
          <w:i w:val="0"/>
          <w:szCs w:val="24"/>
          <w:lang w:val="pt-BR"/>
        </w:rPr>
        <w:t xml:space="preserve"> </w:t>
      </w:r>
      <w:r w:rsidRPr="007200B3">
        <w:rPr>
          <w:i w:val="0"/>
        </w:rPr>
        <w:t>1.4 GHz ou superior (64 bits).</w:t>
      </w:r>
    </w:p>
    <w:p w14:paraId="622DF1AD" w14:textId="5E82C300" w:rsidR="0063576A" w:rsidRPr="007200B3" w:rsidRDefault="0063576A" w:rsidP="007200B3">
      <w:pPr>
        <w:pStyle w:val="Heading3"/>
        <w:spacing w:line="360" w:lineRule="auto"/>
        <w:rPr>
          <w:rFonts w:ascii="Arial" w:eastAsiaTheme="minorHAnsi" w:hAnsi="Arial" w:cs="Arial"/>
          <w:b/>
          <w:i w:val="0"/>
          <w:szCs w:val="24"/>
          <w:lang w:val="pt-BR"/>
        </w:rPr>
      </w:pPr>
      <w:r w:rsidRPr="007200B3">
        <w:rPr>
          <w:b/>
          <w:bCs/>
          <w:i w:val="0"/>
        </w:rPr>
        <w:t>RAM:</w:t>
      </w:r>
      <w:r w:rsidRPr="007200B3">
        <w:rPr>
          <w:rFonts w:ascii="Arial" w:eastAsiaTheme="minorHAnsi" w:hAnsi="Arial" w:cs="Arial"/>
          <w:b/>
          <w:i w:val="0"/>
          <w:szCs w:val="24"/>
          <w:lang w:val="pt-BR"/>
        </w:rPr>
        <w:t xml:space="preserve"> </w:t>
      </w:r>
      <w:r w:rsidRPr="007200B3">
        <w:rPr>
          <w:i w:val="0"/>
        </w:rPr>
        <w:t>512 MB (mínimo), 2 GB recomendado para GUI, e 8 GB ou mais para cargas de trabalho avançadas.</w:t>
      </w:r>
    </w:p>
    <w:p w14:paraId="179D54AA" w14:textId="50A16671" w:rsidR="0063576A" w:rsidRPr="007200B3" w:rsidRDefault="0063576A" w:rsidP="007200B3">
      <w:pPr>
        <w:pStyle w:val="Heading3"/>
        <w:spacing w:line="360" w:lineRule="auto"/>
        <w:rPr>
          <w:rFonts w:ascii="Arial" w:eastAsiaTheme="minorHAnsi" w:hAnsi="Arial" w:cs="Arial"/>
          <w:b/>
          <w:i w:val="0"/>
          <w:szCs w:val="24"/>
          <w:lang w:val="pt-BR"/>
        </w:rPr>
      </w:pPr>
      <w:r w:rsidRPr="007200B3">
        <w:rPr>
          <w:b/>
          <w:bCs/>
          <w:i w:val="0"/>
        </w:rPr>
        <w:t>Armazenamento:</w:t>
      </w:r>
      <w:r w:rsidRPr="007200B3">
        <w:rPr>
          <w:rFonts w:ascii="Arial" w:eastAsiaTheme="minorHAnsi" w:hAnsi="Arial" w:cs="Arial"/>
          <w:b/>
          <w:i w:val="0"/>
          <w:szCs w:val="24"/>
          <w:lang w:val="pt-BR"/>
        </w:rPr>
        <w:t xml:space="preserve"> </w:t>
      </w:r>
      <w:r w:rsidRPr="007200B3">
        <w:rPr>
          <w:i w:val="0"/>
        </w:rPr>
        <w:t>32 GB (mínimo), 40 GB recomendado.</w:t>
      </w:r>
    </w:p>
    <w:p w14:paraId="50B92DD2" w14:textId="249960CF" w:rsidR="00FC17B6" w:rsidRPr="007200B3" w:rsidRDefault="0063576A" w:rsidP="007200B3">
      <w:pPr>
        <w:pStyle w:val="Heading3"/>
        <w:spacing w:line="360" w:lineRule="auto"/>
        <w:rPr>
          <w:i w:val="0"/>
        </w:rPr>
      </w:pPr>
      <w:r w:rsidRPr="007200B3">
        <w:rPr>
          <w:b/>
          <w:bCs/>
          <w:i w:val="0"/>
        </w:rPr>
        <w:t>Rede:</w:t>
      </w:r>
      <w:r w:rsidRPr="007200B3">
        <w:rPr>
          <w:rFonts w:ascii="Arial" w:eastAsiaTheme="minorHAnsi" w:hAnsi="Arial" w:cs="Arial"/>
          <w:b/>
          <w:i w:val="0"/>
          <w:szCs w:val="24"/>
          <w:lang w:val="pt-BR"/>
        </w:rPr>
        <w:t xml:space="preserve"> </w:t>
      </w:r>
      <w:r w:rsidRPr="007200B3">
        <w:rPr>
          <w:i w:val="0"/>
        </w:rPr>
        <w:t>Placa de rede Ethernet de 1 Gbps mínima.</w:t>
      </w:r>
    </w:p>
    <w:p w14:paraId="4775FD5A" w14:textId="3640A070" w:rsidR="0063576A" w:rsidRPr="007200B3" w:rsidRDefault="0063576A" w:rsidP="007200B3">
      <w:pPr>
        <w:pStyle w:val="Heading3"/>
        <w:spacing w:line="360" w:lineRule="auto"/>
        <w:rPr>
          <w:i w:val="0"/>
        </w:rPr>
      </w:pPr>
    </w:p>
    <w:p w14:paraId="7BBF521F" w14:textId="2C7FA1F9" w:rsidR="006F4675" w:rsidRPr="007200B3" w:rsidRDefault="0063576A" w:rsidP="007200B3">
      <w:pPr>
        <w:pStyle w:val="Heading3"/>
        <w:spacing w:line="360" w:lineRule="auto"/>
        <w:rPr>
          <w:rFonts w:ascii="Arial" w:hAnsi="Arial" w:cs="Arial"/>
          <w:b/>
          <w:bCs/>
          <w:i w:val="0"/>
          <w:sz w:val="28"/>
          <w:szCs w:val="28"/>
          <w:lang w:val="pt-BR"/>
        </w:rPr>
      </w:pPr>
      <w:r w:rsidRPr="007200B3">
        <w:rPr>
          <w:rFonts w:ascii="Arial" w:hAnsi="Arial" w:cs="Arial"/>
          <w:b/>
          <w:i w:val="0"/>
          <w:sz w:val="28"/>
          <w:szCs w:val="28"/>
        </w:rPr>
        <w:t>Processo de instalação</w:t>
      </w:r>
      <w:r w:rsidR="006F4675" w:rsidRPr="007200B3">
        <w:rPr>
          <w:rFonts w:ascii="Arial" w:hAnsi="Arial" w:cs="Arial"/>
          <w:b/>
          <w:i w:val="0"/>
          <w:sz w:val="28"/>
          <w:szCs w:val="28"/>
        </w:rPr>
        <w:t xml:space="preserve"> Windows Server 2022</w:t>
      </w:r>
      <w:r w:rsidR="006F4675" w:rsidRPr="007200B3">
        <w:rPr>
          <w:rFonts w:ascii="Arial" w:hAnsi="Arial" w:cs="Arial"/>
          <w:b/>
          <w:bCs/>
          <w:i w:val="0"/>
          <w:sz w:val="28"/>
          <w:szCs w:val="28"/>
          <w:lang w:val="pt-BR"/>
        </w:rPr>
        <w:t> </w:t>
      </w:r>
    </w:p>
    <w:p w14:paraId="1ACFA9BD" w14:textId="7AE1950C" w:rsidR="0005299D" w:rsidRPr="007200B3" w:rsidRDefault="007200B3" w:rsidP="007200B3">
      <w:pPr>
        <w:pStyle w:val="Heading3"/>
        <w:spacing w:line="360" w:lineRule="auto"/>
        <w:rPr>
          <w:rFonts w:ascii="Arial" w:eastAsiaTheme="minorHAnsi" w:hAnsi="Arial" w:cs="Arial"/>
          <w:bCs/>
          <w:i w:val="0"/>
          <w:szCs w:val="24"/>
          <w:lang w:val="pt-BR"/>
        </w:rPr>
      </w:pPr>
      <w:r w:rsidRPr="007200B3">
        <w:rPr>
          <w:i w:val="0"/>
          <w:noProof/>
        </w:rPr>
        <w:drawing>
          <wp:anchor distT="0" distB="0" distL="114300" distR="114300" simplePos="0" relativeHeight="251648000" behindDoc="0" locked="0" layoutInCell="1" allowOverlap="1" wp14:anchorId="71F23928" wp14:editId="280D02BB">
            <wp:simplePos x="0" y="0"/>
            <wp:positionH relativeFrom="margin">
              <wp:posOffset>0</wp:posOffset>
            </wp:positionH>
            <wp:positionV relativeFrom="margin">
              <wp:posOffset>6981825</wp:posOffset>
            </wp:positionV>
            <wp:extent cx="3817620" cy="1824990"/>
            <wp:effectExtent l="0" t="0" r="0" b="0"/>
            <wp:wrapSquare wrapText="bothSides"/>
            <wp:docPr id="1639211188" name="Picture 1" descr="  prompt de inicializ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  prompt de inicializaçã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441" w:rsidRPr="007200B3">
        <w:rPr>
          <w:i w:val="0"/>
        </w:rPr>
        <w:br/>
      </w:r>
      <w:r w:rsidRPr="007200B3">
        <w:rPr>
          <w:i w:val="0"/>
        </w:rPr>
        <w:t>Ao iniciar a máquina virtual no VirtualBox com a mídia de inicialização criada, aparece uma mensagem solicitando que você pressione qualquer tecla. Esse passo é necessário para iniciar o processo de instalação do sistema operacional de servidor da Microsoft.</w:t>
      </w:r>
    </w:p>
    <w:p w14:paraId="7B50B8E0" w14:textId="4B5661DE" w:rsidR="009C3A97" w:rsidRPr="007200B3" w:rsidRDefault="009C3A97" w:rsidP="006F4675">
      <w:pPr>
        <w:pStyle w:val="Heading3"/>
        <w:spacing w:line="360" w:lineRule="auto"/>
        <w:rPr>
          <w:i w:val="0"/>
        </w:rPr>
      </w:pPr>
      <w:r w:rsidRPr="007200B3">
        <w:rPr>
          <w:i w:val="0"/>
          <w:noProof/>
        </w:rPr>
        <w:lastRenderedPageBreak/>
        <w:drawing>
          <wp:anchor distT="0" distB="0" distL="114300" distR="114300" simplePos="0" relativeHeight="251645952" behindDoc="0" locked="0" layoutInCell="1" allowOverlap="1" wp14:anchorId="2DB31CC2" wp14:editId="6AD1CA85">
            <wp:simplePos x="0" y="0"/>
            <wp:positionH relativeFrom="margin">
              <wp:posOffset>0</wp:posOffset>
            </wp:positionH>
            <wp:positionV relativeFrom="margin">
              <wp:posOffset>9525</wp:posOffset>
            </wp:positionV>
            <wp:extent cx="3594735" cy="2133600"/>
            <wp:effectExtent l="0" t="0" r="0" b="0"/>
            <wp:wrapSquare wrapText="bothSides"/>
            <wp:docPr id="1133561494" name="Picture 2" descr="  seleção de região do servidor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  seleção de região do servidor window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73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66F6" w:rsidRPr="008E66F6">
        <w:rPr>
          <w:i w:val="0"/>
        </w:rPr>
        <w:t>Em seguida, selecionei o idioma e a preferência de layout do teclado. Depois, cliquei em "Next" para prosseguir com a instalação.</w:t>
      </w:r>
    </w:p>
    <w:p w14:paraId="35AA120D" w14:textId="77777777" w:rsidR="009C3A97" w:rsidRPr="007200B3" w:rsidRDefault="009C3A97" w:rsidP="006F4675">
      <w:pPr>
        <w:pStyle w:val="Heading3"/>
        <w:spacing w:line="360" w:lineRule="auto"/>
        <w:rPr>
          <w:i w:val="0"/>
        </w:rPr>
      </w:pPr>
    </w:p>
    <w:p w14:paraId="3ED6A3EE" w14:textId="77777777" w:rsidR="009C3A97" w:rsidRPr="007200B3" w:rsidRDefault="009C3A97" w:rsidP="006F4675">
      <w:pPr>
        <w:pStyle w:val="Heading3"/>
        <w:spacing w:line="360" w:lineRule="auto"/>
        <w:rPr>
          <w:i w:val="0"/>
        </w:rPr>
      </w:pPr>
    </w:p>
    <w:p w14:paraId="166D0A55" w14:textId="77777777" w:rsidR="009C3A97" w:rsidRPr="007200B3" w:rsidRDefault="009C3A97" w:rsidP="006F4675">
      <w:pPr>
        <w:pStyle w:val="Heading3"/>
        <w:spacing w:line="360" w:lineRule="auto"/>
        <w:rPr>
          <w:i w:val="0"/>
        </w:rPr>
      </w:pPr>
    </w:p>
    <w:p w14:paraId="4DBA4A6D" w14:textId="4A4C5DDE" w:rsidR="009C3A97" w:rsidRPr="007200B3" w:rsidRDefault="009C3A97" w:rsidP="006F4675">
      <w:pPr>
        <w:pStyle w:val="Heading3"/>
        <w:spacing w:line="360" w:lineRule="auto"/>
        <w:rPr>
          <w:i w:val="0"/>
        </w:rPr>
      </w:pPr>
    </w:p>
    <w:p w14:paraId="21BA79F1" w14:textId="77777777" w:rsidR="008E66F6" w:rsidRDefault="008E66F6" w:rsidP="006F4675">
      <w:pPr>
        <w:pStyle w:val="Heading3"/>
        <w:spacing w:line="360" w:lineRule="auto"/>
        <w:rPr>
          <w:i w:val="0"/>
        </w:rPr>
      </w:pPr>
    </w:p>
    <w:p w14:paraId="6F88D91E" w14:textId="44A2CDDE" w:rsidR="009C3A97" w:rsidRPr="007200B3" w:rsidRDefault="00B83F2D" w:rsidP="006F4675">
      <w:pPr>
        <w:pStyle w:val="Heading3"/>
        <w:spacing w:line="360" w:lineRule="auto"/>
        <w:rPr>
          <w:i w:val="0"/>
        </w:rPr>
      </w:pPr>
      <w:r w:rsidRPr="007200B3">
        <w:rPr>
          <w:i w:val="0"/>
          <w:noProof/>
        </w:rPr>
        <w:drawing>
          <wp:anchor distT="0" distB="0" distL="114300" distR="114300" simplePos="0" relativeHeight="251649024" behindDoc="0" locked="0" layoutInCell="1" allowOverlap="1" wp14:anchorId="5852D58A" wp14:editId="6F857DC9">
            <wp:simplePos x="0" y="0"/>
            <wp:positionH relativeFrom="margin">
              <wp:posOffset>0</wp:posOffset>
            </wp:positionH>
            <wp:positionV relativeFrom="margin">
              <wp:posOffset>2348865</wp:posOffset>
            </wp:positionV>
            <wp:extent cx="3566160" cy="2116455"/>
            <wp:effectExtent l="0" t="0" r="0" b="0"/>
            <wp:wrapSquare wrapText="bothSides"/>
            <wp:docPr id="1878591095" name="Picture 3" descr="  servidor windows 2022 começar a instal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  servidor windows 2022 começar a instalaçã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66F6" w:rsidRPr="008E66F6">
        <w:rPr>
          <w:i w:val="0"/>
        </w:rPr>
        <w:t>Cliquei em "Install Now" para iniciar o processo de instalação do Windows Server 2022.</w:t>
      </w:r>
    </w:p>
    <w:p w14:paraId="0A2CA3C9" w14:textId="77777777" w:rsidR="009C3A97" w:rsidRPr="007200B3" w:rsidRDefault="009C3A97" w:rsidP="006F4675">
      <w:pPr>
        <w:pStyle w:val="Heading3"/>
        <w:spacing w:line="360" w:lineRule="auto"/>
        <w:rPr>
          <w:i w:val="0"/>
        </w:rPr>
      </w:pPr>
    </w:p>
    <w:p w14:paraId="64511264" w14:textId="77777777" w:rsidR="009C3A97" w:rsidRPr="007200B3" w:rsidRDefault="009C3A97" w:rsidP="006F4675">
      <w:pPr>
        <w:pStyle w:val="Heading3"/>
        <w:spacing w:line="360" w:lineRule="auto"/>
        <w:rPr>
          <w:i w:val="0"/>
        </w:rPr>
      </w:pPr>
    </w:p>
    <w:p w14:paraId="25CD764A" w14:textId="77777777" w:rsidR="009C3A97" w:rsidRPr="007200B3" w:rsidRDefault="009C3A97" w:rsidP="006F4675">
      <w:pPr>
        <w:pStyle w:val="Heading3"/>
        <w:spacing w:line="360" w:lineRule="auto"/>
        <w:rPr>
          <w:i w:val="0"/>
        </w:rPr>
      </w:pPr>
    </w:p>
    <w:p w14:paraId="66A5BB00" w14:textId="77777777" w:rsidR="009C3A97" w:rsidRPr="007200B3" w:rsidRDefault="009C3A97" w:rsidP="006F4675">
      <w:pPr>
        <w:pStyle w:val="Heading3"/>
        <w:spacing w:line="360" w:lineRule="auto"/>
        <w:rPr>
          <w:i w:val="0"/>
        </w:rPr>
      </w:pPr>
    </w:p>
    <w:p w14:paraId="53308441" w14:textId="68ED9A7D" w:rsidR="009C3A97" w:rsidRPr="007200B3" w:rsidRDefault="00B83F2D" w:rsidP="006F4675">
      <w:pPr>
        <w:pStyle w:val="Heading3"/>
        <w:spacing w:line="360" w:lineRule="auto"/>
        <w:rPr>
          <w:i w:val="0"/>
        </w:rPr>
      </w:pPr>
      <w:r w:rsidRPr="007200B3">
        <w:rPr>
          <w:i w:val="0"/>
          <w:noProof/>
        </w:rPr>
        <w:drawing>
          <wp:anchor distT="0" distB="0" distL="114300" distR="114300" simplePos="0" relativeHeight="251650048" behindDoc="0" locked="0" layoutInCell="1" allowOverlap="1" wp14:anchorId="12573F29" wp14:editId="3D7526DB">
            <wp:simplePos x="0" y="0"/>
            <wp:positionH relativeFrom="margin">
              <wp:posOffset>0</wp:posOffset>
            </wp:positionH>
            <wp:positionV relativeFrom="margin">
              <wp:posOffset>4665345</wp:posOffset>
            </wp:positionV>
            <wp:extent cx="3594735" cy="2167890"/>
            <wp:effectExtent l="0" t="0" r="0" b="0"/>
            <wp:wrapSquare wrapText="bothSides"/>
            <wp:docPr id="4829231" name="Picture 4" descr="  Selecione a edição do Windows Server 2022 que você deseja insta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  Selecione a edição do Windows Server 2022 que você deseja instala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735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F423DB" w14:textId="77777777" w:rsidR="008E66F6" w:rsidRDefault="008E66F6" w:rsidP="00B83F2D">
      <w:pPr>
        <w:pStyle w:val="Heading3"/>
        <w:spacing w:line="360" w:lineRule="auto"/>
        <w:rPr>
          <w:i w:val="0"/>
        </w:rPr>
      </w:pPr>
    </w:p>
    <w:p w14:paraId="67B16798" w14:textId="29376A30" w:rsidR="009C3A97" w:rsidRPr="007200B3" w:rsidRDefault="008E66F6" w:rsidP="00B83F2D">
      <w:pPr>
        <w:pStyle w:val="Heading3"/>
        <w:spacing w:line="360" w:lineRule="auto"/>
        <w:rPr>
          <w:i w:val="0"/>
        </w:rPr>
      </w:pPr>
      <w:r w:rsidRPr="008E66F6">
        <w:rPr>
          <w:i w:val="0"/>
        </w:rPr>
        <w:t xml:space="preserve">Na próxima etapa, escolhi a opção </w:t>
      </w:r>
      <w:r w:rsidRPr="008E66F6">
        <w:rPr>
          <w:b/>
          <w:bCs/>
          <w:i w:val="0"/>
        </w:rPr>
        <w:t>Windows Server 2022 Standard Desktop</w:t>
      </w:r>
      <w:r w:rsidRPr="008E66F6">
        <w:rPr>
          <w:i w:val="0"/>
        </w:rPr>
        <w:t xml:space="preserve"> (Interface Gráfica).</w:t>
      </w:r>
      <w:r w:rsidR="00B83F2D" w:rsidRPr="007200B3">
        <w:rPr>
          <w:i w:val="0"/>
        </w:rPr>
        <w:br/>
      </w:r>
    </w:p>
    <w:p w14:paraId="1F891045" w14:textId="77777777" w:rsidR="00B83F2D" w:rsidRPr="007200B3" w:rsidRDefault="00B83F2D" w:rsidP="00B83F2D">
      <w:pPr>
        <w:pStyle w:val="Heading3"/>
        <w:spacing w:line="360" w:lineRule="auto"/>
        <w:rPr>
          <w:i w:val="0"/>
        </w:rPr>
      </w:pPr>
    </w:p>
    <w:p w14:paraId="189746F9" w14:textId="77777777" w:rsidR="00B83F2D" w:rsidRPr="007200B3" w:rsidRDefault="00B83F2D" w:rsidP="00B83F2D">
      <w:pPr>
        <w:pStyle w:val="Heading3"/>
        <w:spacing w:line="360" w:lineRule="auto"/>
        <w:rPr>
          <w:i w:val="0"/>
        </w:rPr>
      </w:pPr>
    </w:p>
    <w:p w14:paraId="1F86D7E8" w14:textId="77777777" w:rsidR="00B83F2D" w:rsidRPr="007200B3" w:rsidRDefault="00B83F2D" w:rsidP="00B83F2D">
      <w:pPr>
        <w:pStyle w:val="Heading3"/>
        <w:spacing w:line="360" w:lineRule="auto"/>
        <w:rPr>
          <w:i w:val="0"/>
        </w:rPr>
      </w:pPr>
    </w:p>
    <w:p w14:paraId="3D83AFF6" w14:textId="77777777" w:rsidR="00B83F2D" w:rsidRPr="007200B3" w:rsidRDefault="00B83F2D" w:rsidP="00B83F2D">
      <w:pPr>
        <w:pStyle w:val="Heading3"/>
        <w:spacing w:line="360" w:lineRule="auto"/>
        <w:rPr>
          <w:i w:val="0"/>
        </w:rPr>
      </w:pPr>
    </w:p>
    <w:p w14:paraId="6FFA468C" w14:textId="77777777" w:rsidR="00B83F2D" w:rsidRPr="007200B3" w:rsidRDefault="00B83F2D" w:rsidP="00B83F2D">
      <w:pPr>
        <w:pStyle w:val="Heading3"/>
        <w:spacing w:line="360" w:lineRule="auto"/>
        <w:rPr>
          <w:i w:val="0"/>
        </w:rPr>
      </w:pPr>
    </w:p>
    <w:p w14:paraId="26695C1B" w14:textId="311416AF" w:rsidR="00B83F2D" w:rsidRPr="007200B3" w:rsidRDefault="00B83F2D" w:rsidP="00B83F2D">
      <w:pPr>
        <w:pStyle w:val="Heading3"/>
        <w:spacing w:line="360" w:lineRule="auto"/>
        <w:rPr>
          <w:i w:val="0"/>
          <w:noProof/>
        </w:rPr>
      </w:pPr>
      <w:r w:rsidRPr="007200B3">
        <w:rPr>
          <w:i w:val="0"/>
          <w:noProof/>
        </w:rPr>
        <w:drawing>
          <wp:anchor distT="0" distB="0" distL="114300" distR="114300" simplePos="0" relativeHeight="251653120" behindDoc="0" locked="0" layoutInCell="1" allowOverlap="1" wp14:anchorId="59975803" wp14:editId="58A8608A">
            <wp:simplePos x="0" y="0"/>
            <wp:positionH relativeFrom="margin">
              <wp:posOffset>0</wp:posOffset>
            </wp:positionH>
            <wp:positionV relativeFrom="margin">
              <wp:posOffset>7019925</wp:posOffset>
            </wp:positionV>
            <wp:extent cx="3594735" cy="2167890"/>
            <wp:effectExtent l="0" t="0" r="0" b="0"/>
            <wp:wrapSquare wrapText="bothSides"/>
            <wp:docPr id="417033952" name="Picture 5" descr="  aceita termos e Condiçõ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  aceita termos e Condiçõ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735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66F6" w:rsidRPr="008E66F6">
        <w:rPr>
          <w:i w:val="0"/>
          <w:noProof/>
        </w:rPr>
        <w:t>Em seguida, concordei e aceitei os termos de licença para que o processo de instalação pudesse continuar, marcando a caixa "</w:t>
      </w:r>
      <w:r w:rsidR="008E66F6" w:rsidRPr="008E66F6">
        <w:rPr>
          <w:b/>
          <w:bCs/>
          <w:i w:val="0"/>
          <w:noProof/>
        </w:rPr>
        <w:t>Aceito todos os contratos de licença</w:t>
      </w:r>
      <w:r w:rsidR="008E66F6" w:rsidRPr="008E66F6">
        <w:rPr>
          <w:i w:val="0"/>
          <w:noProof/>
        </w:rPr>
        <w:t>".</w:t>
      </w:r>
    </w:p>
    <w:p w14:paraId="4D12F2C0" w14:textId="77777777" w:rsidR="00BA1889" w:rsidRPr="007200B3" w:rsidRDefault="00BA1889" w:rsidP="00B83F2D">
      <w:pPr>
        <w:pStyle w:val="Heading3"/>
        <w:spacing w:line="360" w:lineRule="auto"/>
        <w:rPr>
          <w:i w:val="0"/>
          <w:noProof/>
        </w:rPr>
      </w:pPr>
    </w:p>
    <w:p w14:paraId="33EDA878" w14:textId="77777777" w:rsidR="00BA1889" w:rsidRPr="007200B3" w:rsidRDefault="00BA1889" w:rsidP="00B83F2D">
      <w:pPr>
        <w:pStyle w:val="Heading3"/>
        <w:spacing w:line="360" w:lineRule="auto"/>
        <w:rPr>
          <w:i w:val="0"/>
          <w:noProof/>
        </w:rPr>
      </w:pPr>
    </w:p>
    <w:p w14:paraId="1BEBB8DC" w14:textId="77777777" w:rsidR="00BA1889" w:rsidRPr="007200B3" w:rsidRDefault="00BA1889" w:rsidP="00B83F2D">
      <w:pPr>
        <w:pStyle w:val="Heading3"/>
        <w:spacing w:line="360" w:lineRule="auto"/>
        <w:rPr>
          <w:i w:val="0"/>
          <w:noProof/>
        </w:rPr>
      </w:pPr>
    </w:p>
    <w:p w14:paraId="002B4D43" w14:textId="77777777" w:rsidR="00BA1889" w:rsidRPr="007200B3" w:rsidRDefault="00BA1889" w:rsidP="00B83F2D">
      <w:pPr>
        <w:pStyle w:val="Heading3"/>
        <w:spacing w:line="360" w:lineRule="auto"/>
        <w:rPr>
          <w:i w:val="0"/>
          <w:noProof/>
        </w:rPr>
      </w:pPr>
    </w:p>
    <w:p w14:paraId="224E1FEA" w14:textId="60B22CEF" w:rsidR="00AD7839" w:rsidRPr="007200B3" w:rsidRDefault="00AD7839" w:rsidP="00B83F2D">
      <w:pPr>
        <w:pStyle w:val="Heading3"/>
        <w:spacing w:line="360" w:lineRule="auto"/>
        <w:rPr>
          <w:i w:val="0"/>
        </w:rPr>
      </w:pPr>
      <w:r w:rsidRPr="007200B3">
        <w:rPr>
          <w:i w:val="0"/>
          <w:noProof/>
        </w:rPr>
        <w:lastRenderedPageBreak/>
        <w:drawing>
          <wp:anchor distT="0" distB="0" distL="114300" distR="114300" simplePos="0" relativeHeight="251654144" behindDoc="0" locked="0" layoutInCell="1" allowOverlap="1" wp14:anchorId="168209A8" wp14:editId="6A6999A0">
            <wp:simplePos x="0" y="0"/>
            <wp:positionH relativeFrom="margin">
              <wp:posOffset>15240</wp:posOffset>
            </wp:positionH>
            <wp:positionV relativeFrom="margin">
              <wp:posOffset>-51435</wp:posOffset>
            </wp:positionV>
            <wp:extent cx="3604260" cy="2173605"/>
            <wp:effectExtent l="0" t="0" r="0" b="0"/>
            <wp:wrapSquare wrapText="bothSides"/>
            <wp:docPr id="1760859029" name="Picture 6" descr="  selecione sua instalação preferi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  selecione sua instalação preferid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66F6" w:rsidRPr="008E66F6">
        <w:rPr>
          <w:i w:val="0"/>
        </w:rPr>
        <w:t xml:space="preserve">Ao instalar, selecionei a opção </w:t>
      </w:r>
      <w:r w:rsidR="008E66F6" w:rsidRPr="008E66F6">
        <w:rPr>
          <w:b/>
          <w:bCs/>
          <w:i w:val="0"/>
        </w:rPr>
        <w:t>“Custom: Install Windows Server operating system only”</w:t>
      </w:r>
      <w:r w:rsidR="008E66F6" w:rsidRPr="008E66F6">
        <w:rPr>
          <w:i w:val="0"/>
        </w:rPr>
        <w:t xml:space="preserve"> para realizar a instalação do sistema operacional em um servidor novo.</w:t>
      </w:r>
    </w:p>
    <w:p w14:paraId="5362C855" w14:textId="7824E45C" w:rsidR="00AD7839" w:rsidRPr="007200B3" w:rsidRDefault="00AD7839" w:rsidP="00B83F2D">
      <w:pPr>
        <w:pStyle w:val="Heading3"/>
        <w:spacing w:line="360" w:lineRule="auto"/>
        <w:rPr>
          <w:i w:val="0"/>
        </w:rPr>
      </w:pPr>
    </w:p>
    <w:p w14:paraId="617581E8" w14:textId="626F973A" w:rsidR="00AD7839" w:rsidRPr="007200B3" w:rsidRDefault="00AD7839" w:rsidP="00B83F2D">
      <w:pPr>
        <w:pStyle w:val="Heading3"/>
        <w:spacing w:line="360" w:lineRule="auto"/>
        <w:rPr>
          <w:i w:val="0"/>
        </w:rPr>
      </w:pPr>
    </w:p>
    <w:p w14:paraId="12CC94DE" w14:textId="396F6787" w:rsidR="00AD7839" w:rsidRPr="007200B3" w:rsidRDefault="00AD7839" w:rsidP="00B83F2D">
      <w:pPr>
        <w:pStyle w:val="Heading3"/>
        <w:spacing w:line="360" w:lineRule="auto"/>
        <w:rPr>
          <w:i w:val="0"/>
        </w:rPr>
      </w:pPr>
    </w:p>
    <w:p w14:paraId="74A4886C" w14:textId="53F67B40" w:rsidR="00224441" w:rsidRPr="007200B3" w:rsidRDefault="00224441" w:rsidP="00B83F2D">
      <w:pPr>
        <w:pStyle w:val="Heading3"/>
        <w:spacing w:line="360" w:lineRule="auto"/>
        <w:rPr>
          <w:i w:val="0"/>
        </w:rPr>
      </w:pPr>
      <w:r w:rsidRPr="007200B3">
        <w:rPr>
          <w:i w:val="0"/>
          <w:noProof/>
        </w:rPr>
        <w:drawing>
          <wp:anchor distT="0" distB="0" distL="114300" distR="114300" simplePos="0" relativeHeight="251658240" behindDoc="0" locked="0" layoutInCell="1" allowOverlap="1" wp14:anchorId="7342C923" wp14:editId="7B38903B">
            <wp:simplePos x="0" y="0"/>
            <wp:positionH relativeFrom="margin">
              <wp:posOffset>0</wp:posOffset>
            </wp:positionH>
            <wp:positionV relativeFrom="margin">
              <wp:posOffset>2524125</wp:posOffset>
            </wp:positionV>
            <wp:extent cx="3613785" cy="2179320"/>
            <wp:effectExtent l="0" t="0" r="0" b="0"/>
            <wp:wrapSquare wrapText="bothSides"/>
            <wp:docPr id="1048209512" name="Picture 7" descr="  particionar seu sistema operac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  particionar seu sistema operaciona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EA4C59" w14:textId="77777777" w:rsidR="008E66F6" w:rsidRDefault="008E66F6" w:rsidP="00B83F2D">
      <w:pPr>
        <w:pStyle w:val="Heading3"/>
        <w:spacing w:line="360" w:lineRule="auto"/>
        <w:rPr>
          <w:i w:val="0"/>
        </w:rPr>
      </w:pPr>
    </w:p>
    <w:p w14:paraId="363ED4C3" w14:textId="34EFC042" w:rsidR="00AD7839" w:rsidRPr="007200B3" w:rsidRDefault="008E66F6" w:rsidP="00B83F2D">
      <w:pPr>
        <w:pStyle w:val="Heading3"/>
        <w:spacing w:line="360" w:lineRule="auto"/>
        <w:rPr>
          <w:i w:val="0"/>
        </w:rPr>
      </w:pPr>
      <w:r w:rsidRPr="008E66F6">
        <w:rPr>
          <w:i w:val="0"/>
        </w:rPr>
        <w:t>Selecionei uma partição para instalar o Windows Server. Opcionalmente, poderia ter criado uma nova partição ou usado todo o espaço disponível da unidade. Após selecionar a partição para o sistema operacional, prossegui clicando em “</w:t>
      </w:r>
      <w:r w:rsidRPr="008E66F6">
        <w:rPr>
          <w:b/>
          <w:bCs/>
          <w:i w:val="0"/>
        </w:rPr>
        <w:t>Next</w:t>
      </w:r>
      <w:r w:rsidRPr="008E66F6">
        <w:rPr>
          <w:i w:val="0"/>
        </w:rPr>
        <w:t>”.</w:t>
      </w:r>
    </w:p>
    <w:p w14:paraId="3FE41E99" w14:textId="1BBE304E" w:rsidR="00224441" w:rsidRPr="007200B3" w:rsidRDefault="00224441" w:rsidP="00B83F2D">
      <w:pPr>
        <w:pStyle w:val="Heading3"/>
        <w:spacing w:line="360" w:lineRule="auto"/>
        <w:rPr>
          <w:i w:val="0"/>
        </w:rPr>
      </w:pPr>
      <w:r w:rsidRPr="007200B3">
        <w:rPr>
          <w:i w:val="0"/>
          <w:noProof/>
        </w:rPr>
        <w:drawing>
          <wp:anchor distT="0" distB="0" distL="114300" distR="114300" simplePos="0" relativeHeight="251661312" behindDoc="0" locked="0" layoutInCell="1" allowOverlap="1" wp14:anchorId="50EA894D" wp14:editId="15DF08D2">
            <wp:simplePos x="0" y="0"/>
            <wp:positionH relativeFrom="margin">
              <wp:posOffset>0</wp:posOffset>
            </wp:positionH>
            <wp:positionV relativeFrom="margin">
              <wp:posOffset>4916805</wp:posOffset>
            </wp:positionV>
            <wp:extent cx="3642360" cy="2196465"/>
            <wp:effectExtent l="0" t="0" r="0" b="0"/>
            <wp:wrapSquare wrapText="bothSides"/>
            <wp:docPr id="105137991" name="Picture 8" descr="  progresso da instalação do windows server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  progresso da instalação do windows server 20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97872" w14:textId="1BC71BBF" w:rsidR="00AD7839" w:rsidRPr="007200B3" w:rsidRDefault="008E66F6" w:rsidP="00B83F2D">
      <w:pPr>
        <w:pStyle w:val="Heading3"/>
        <w:spacing w:line="360" w:lineRule="auto"/>
        <w:rPr>
          <w:i w:val="0"/>
        </w:rPr>
      </w:pPr>
      <w:r w:rsidRPr="008E66F6">
        <w:rPr>
          <w:i w:val="0"/>
        </w:rPr>
        <w:t>O instalador começou a copiar os arquivos do sistema necessários. Assim que a instalação foi concluída, o sistema reiniciou automaticamente.</w:t>
      </w:r>
    </w:p>
    <w:p w14:paraId="7453648F" w14:textId="5B8CEEEF" w:rsidR="00AD7839" w:rsidRPr="007200B3" w:rsidRDefault="00AD7839" w:rsidP="00B83F2D">
      <w:pPr>
        <w:pStyle w:val="Heading3"/>
        <w:spacing w:line="360" w:lineRule="auto"/>
        <w:rPr>
          <w:i w:val="0"/>
        </w:rPr>
      </w:pPr>
    </w:p>
    <w:p w14:paraId="123C6644" w14:textId="3D8C4F2A" w:rsidR="00AD7839" w:rsidRPr="007200B3" w:rsidRDefault="00AD7839" w:rsidP="00B83F2D">
      <w:pPr>
        <w:pStyle w:val="Heading3"/>
        <w:spacing w:line="360" w:lineRule="auto"/>
        <w:rPr>
          <w:i w:val="0"/>
        </w:rPr>
      </w:pPr>
    </w:p>
    <w:p w14:paraId="59EB4C69" w14:textId="3D5A6DBC" w:rsidR="00AD7839" w:rsidRPr="007200B3" w:rsidRDefault="00AD7839" w:rsidP="00B83F2D">
      <w:pPr>
        <w:pStyle w:val="Heading3"/>
        <w:spacing w:line="360" w:lineRule="auto"/>
        <w:rPr>
          <w:i w:val="0"/>
        </w:rPr>
      </w:pPr>
    </w:p>
    <w:p w14:paraId="0F6BDC86" w14:textId="77777777" w:rsidR="008E66F6" w:rsidRDefault="008E66F6" w:rsidP="00B3140F">
      <w:pPr>
        <w:pStyle w:val="Heading3"/>
        <w:spacing w:line="360" w:lineRule="auto"/>
        <w:rPr>
          <w:i w:val="0"/>
        </w:rPr>
      </w:pPr>
    </w:p>
    <w:p w14:paraId="1202A34B" w14:textId="124CC649" w:rsidR="00AD7839" w:rsidRPr="007200B3" w:rsidRDefault="002916CB" w:rsidP="00B3140F">
      <w:pPr>
        <w:pStyle w:val="Heading3"/>
        <w:spacing w:line="360" w:lineRule="auto"/>
        <w:rPr>
          <w:i w:val="0"/>
        </w:rPr>
      </w:pPr>
      <w:r w:rsidRPr="007200B3">
        <w:rPr>
          <w:i w:val="0"/>
          <w:noProof/>
        </w:rPr>
        <w:drawing>
          <wp:anchor distT="0" distB="0" distL="114300" distR="114300" simplePos="0" relativeHeight="251663360" behindDoc="0" locked="0" layoutInCell="1" allowOverlap="1" wp14:anchorId="2652127D" wp14:editId="3F2915FF">
            <wp:simplePos x="0" y="0"/>
            <wp:positionH relativeFrom="margin">
              <wp:posOffset>0</wp:posOffset>
            </wp:positionH>
            <wp:positionV relativeFrom="margin">
              <wp:posOffset>7317105</wp:posOffset>
            </wp:positionV>
            <wp:extent cx="3642360" cy="2105660"/>
            <wp:effectExtent l="0" t="0" r="0" b="0"/>
            <wp:wrapSquare wrapText="bothSides"/>
            <wp:docPr id="587758661" name="Picture 9" descr="  interface de configuração da experiência de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  interface de configuração da experiência de deskto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66F6" w:rsidRPr="008E66F6">
        <w:rPr>
          <w:i w:val="0"/>
          <w:noProof/>
        </w:rPr>
        <w:t>Após a reinicialização do sistema, fui solicitado a criar uma senha de administrador que atendesse aos requisitos de segurança, incluindo letras maiúsculas, minúsculas e caracteres especiais. Em seguida, pude clicar em "</w:t>
      </w:r>
      <w:r w:rsidR="008E66F6" w:rsidRPr="008E66F6">
        <w:rPr>
          <w:b/>
          <w:bCs/>
          <w:i w:val="0"/>
          <w:noProof/>
        </w:rPr>
        <w:t>Finish</w:t>
      </w:r>
      <w:r w:rsidR="008E66F6" w:rsidRPr="008E66F6">
        <w:rPr>
          <w:i w:val="0"/>
          <w:noProof/>
        </w:rPr>
        <w:t>" para concluir a instalação.</w:t>
      </w:r>
    </w:p>
    <w:p w14:paraId="6F755C04" w14:textId="05B26D22" w:rsidR="00B3140F" w:rsidRPr="008E66F6" w:rsidRDefault="008E66F6" w:rsidP="00B3140F">
      <w:pPr>
        <w:pStyle w:val="Heading3"/>
        <w:spacing w:line="360" w:lineRule="auto"/>
        <w:rPr>
          <w:lang w:val="pt-BR"/>
        </w:rPr>
      </w:pPr>
      <w:r w:rsidRPr="008E66F6">
        <w:rPr>
          <w:lang w:val="pt-BR"/>
        </w:rPr>
        <w:lastRenderedPageBreak/>
        <w:t xml:space="preserve">Com a instalação finalizada e já na tela de login, pressionei </w:t>
      </w:r>
      <w:r w:rsidRPr="008E66F6">
        <w:rPr>
          <w:b/>
          <w:bCs/>
          <w:lang w:val="pt-BR"/>
        </w:rPr>
        <w:t>Ctrl + Alt + Del</w:t>
      </w:r>
      <w:r w:rsidRPr="008E66F6">
        <w:rPr>
          <w:lang w:val="pt-BR"/>
        </w:rPr>
        <w:t>. Digitei a senha definida na etapa anterior para acessar meu servidor.</w:t>
      </w:r>
      <w:r w:rsidRPr="007200B3">
        <w:rPr>
          <w:i w:val="0"/>
          <w:noProof/>
        </w:rPr>
        <w:drawing>
          <wp:anchor distT="0" distB="0" distL="114300" distR="114300" simplePos="0" relativeHeight="251652096" behindDoc="0" locked="0" layoutInCell="1" allowOverlap="1" wp14:anchorId="63124B64" wp14:editId="3C3D01B8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3695700" cy="2511425"/>
            <wp:effectExtent l="0" t="0" r="0" b="0"/>
            <wp:wrapSquare wrapText="bothSides"/>
            <wp:docPr id="1835300409" name="Picture 10" descr="  tela de login do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  tela de login do window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64475" w14:textId="77777777" w:rsidR="00B3140F" w:rsidRPr="007200B3" w:rsidRDefault="00B3140F" w:rsidP="00B3140F">
      <w:pPr>
        <w:pStyle w:val="Heading3"/>
        <w:spacing w:line="360" w:lineRule="auto"/>
        <w:rPr>
          <w:i w:val="0"/>
        </w:rPr>
      </w:pPr>
    </w:p>
    <w:p w14:paraId="0617E179" w14:textId="77777777" w:rsidR="00B3140F" w:rsidRPr="007200B3" w:rsidRDefault="00B3140F" w:rsidP="00B3140F">
      <w:pPr>
        <w:pStyle w:val="Heading3"/>
        <w:spacing w:line="360" w:lineRule="auto"/>
        <w:rPr>
          <w:i w:val="0"/>
        </w:rPr>
      </w:pPr>
    </w:p>
    <w:p w14:paraId="4FDFF41C" w14:textId="77777777" w:rsidR="00B3140F" w:rsidRPr="007200B3" w:rsidRDefault="00B3140F" w:rsidP="00B3140F">
      <w:pPr>
        <w:pStyle w:val="Heading3"/>
        <w:spacing w:line="360" w:lineRule="auto"/>
        <w:rPr>
          <w:i w:val="0"/>
        </w:rPr>
      </w:pPr>
    </w:p>
    <w:p w14:paraId="140F3D19" w14:textId="77777777" w:rsidR="00B3140F" w:rsidRPr="007200B3" w:rsidRDefault="00B3140F" w:rsidP="00B3140F">
      <w:pPr>
        <w:pStyle w:val="Heading3"/>
        <w:spacing w:line="360" w:lineRule="auto"/>
        <w:rPr>
          <w:i w:val="0"/>
        </w:rPr>
      </w:pPr>
    </w:p>
    <w:p w14:paraId="65ED58C3" w14:textId="77777777" w:rsidR="00B3140F" w:rsidRPr="007200B3" w:rsidRDefault="00B3140F" w:rsidP="00B3140F">
      <w:pPr>
        <w:pStyle w:val="Heading3"/>
        <w:spacing w:line="360" w:lineRule="auto"/>
        <w:rPr>
          <w:i w:val="0"/>
        </w:rPr>
      </w:pPr>
    </w:p>
    <w:p w14:paraId="2638EFAA" w14:textId="6CC9DAF5" w:rsidR="00B3140F" w:rsidRPr="007200B3" w:rsidRDefault="00B3140F" w:rsidP="00B3140F">
      <w:pPr>
        <w:pStyle w:val="Heading3"/>
        <w:spacing w:line="360" w:lineRule="auto"/>
        <w:rPr>
          <w:i w:val="0"/>
        </w:rPr>
      </w:pPr>
      <w:r w:rsidRPr="007200B3">
        <w:rPr>
          <w:i w:val="0"/>
          <w:noProof/>
        </w:rPr>
        <w:drawing>
          <wp:anchor distT="0" distB="0" distL="114300" distR="114300" simplePos="0" relativeHeight="251664384" behindDoc="0" locked="0" layoutInCell="1" allowOverlap="1" wp14:anchorId="1591DF49" wp14:editId="73590EFF">
            <wp:simplePos x="0" y="0"/>
            <wp:positionH relativeFrom="margin">
              <wp:posOffset>0</wp:posOffset>
            </wp:positionH>
            <wp:positionV relativeFrom="margin">
              <wp:posOffset>2707005</wp:posOffset>
            </wp:positionV>
            <wp:extent cx="3680460" cy="2760345"/>
            <wp:effectExtent l="0" t="0" r="0" b="0"/>
            <wp:wrapSquare wrapText="bothSides"/>
            <wp:docPr id="94037523" name="Picture 11" descr="  gerenciador de servidores + painel no servidor Windows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  gerenciador de servidores + painel no servidor Windows 20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ED1557" w14:textId="533BB1B0" w:rsidR="00EB3138" w:rsidRPr="007200B3" w:rsidRDefault="008E66F6" w:rsidP="00EB3138">
      <w:pPr>
        <w:pStyle w:val="Heading3"/>
        <w:spacing w:line="360" w:lineRule="auto"/>
        <w:rPr>
          <w:i w:val="0"/>
        </w:rPr>
      </w:pPr>
      <w:r w:rsidRPr="008E66F6">
        <w:rPr>
          <w:i w:val="0"/>
        </w:rPr>
        <w:t>Ao acessar a área de trabalho, o Gerenciador do Servidor foi carregado rapidamente, permitindo que eu começasse a explorar e configurar meu servidor. No entanto, antes de iniciar as configurações, decidi alterar o nome do computador.</w:t>
      </w:r>
    </w:p>
    <w:p w14:paraId="64A64F8F" w14:textId="29DF76BE" w:rsidR="00EB3138" w:rsidRPr="007200B3" w:rsidRDefault="00EB3138" w:rsidP="00EB3138">
      <w:pPr>
        <w:pStyle w:val="Heading3"/>
        <w:spacing w:line="360" w:lineRule="auto"/>
        <w:rPr>
          <w:i w:val="0"/>
        </w:rPr>
      </w:pPr>
    </w:p>
    <w:p w14:paraId="7C196C04" w14:textId="77777777" w:rsidR="00EB3138" w:rsidRPr="007200B3" w:rsidRDefault="00EB3138" w:rsidP="00EB3138">
      <w:pPr>
        <w:pStyle w:val="Heading3"/>
        <w:spacing w:line="360" w:lineRule="auto"/>
        <w:rPr>
          <w:i w:val="0"/>
        </w:rPr>
      </w:pPr>
    </w:p>
    <w:p w14:paraId="0DEBF491" w14:textId="77777777" w:rsidR="008E66F6" w:rsidRDefault="008E66F6" w:rsidP="000E2BF9">
      <w:pPr>
        <w:pStyle w:val="Heading3"/>
        <w:spacing w:line="360" w:lineRule="auto"/>
        <w:rPr>
          <w:i w:val="0"/>
        </w:rPr>
      </w:pPr>
    </w:p>
    <w:p w14:paraId="12FB7101" w14:textId="7D206D65" w:rsidR="000E2BF9" w:rsidRPr="00C5215B" w:rsidRDefault="008E66F6" w:rsidP="000E2BF9">
      <w:pPr>
        <w:pStyle w:val="Heading3"/>
        <w:spacing w:line="360" w:lineRule="auto"/>
        <w:rPr>
          <w:i w:val="0"/>
        </w:rPr>
      </w:pPr>
      <w:r w:rsidRPr="008E66F6">
        <w:rPr>
          <w:i w:val="0"/>
        </w:rPr>
        <w:t>P</w:t>
      </w:r>
      <w:r w:rsidRPr="00C5215B">
        <w:rPr>
          <w:i w:val="0"/>
        </w:rPr>
        <w:t xml:space="preserve">ara configurar a rede do Windows Server 2022, executei o comando </w:t>
      </w:r>
      <w:r w:rsidRPr="00C5215B">
        <w:rPr>
          <w:b/>
          <w:bCs/>
          <w:i w:val="0"/>
        </w:rPr>
        <w:t>ipconfig</w:t>
      </w:r>
      <w:r w:rsidRPr="00C5215B">
        <w:rPr>
          <w:i w:val="0"/>
        </w:rPr>
        <w:t xml:space="preserve"> no prompt de comando. Em seguida, pesquisei por </w:t>
      </w:r>
      <w:r w:rsidRPr="00C5215B">
        <w:rPr>
          <w:b/>
          <w:bCs/>
          <w:i w:val="0"/>
        </w:rPr>
        <w:t>“Painel de Controle”</w:t>
      </w:r>
      <w:r w:rsidRPr="00C5215B">
        <w:rPr>
          <w:i w:val="0"/>
        </w:rPr>
        <w:t xml:space="preserve"> na barra de tarefas e cliquei no primeiro resultado correspondente. Ao abrir o painel, naveguei até </w:t>
      </w:r>
      <w:r w:rsidRPr="00C5215B">
        <w:rPr>
          <w:b/>
          <w:bCs/>
          <w:i w:val="0"/>
        </w:rPr>
        <w:t>Rede e Internet &gt; Conexões de Rede</w:t>
      </w:r>
      <w:r w:rsidRPr="00C5215B">
        <w:rPr>
          <w:i w:val="0"/>
        </w:rPr>
        <w:t>.</w:t>
      </w:r>
    </w:p>
    <w:p w14:paraId="2049048E" w14:textId="7DBB1BC0" w:rsidR="006E1916" w:rsidRPr="00C5215B" w:rsidRDefault="008E66F6" w:rsidP="008E66F6">
      <w:pPr>
        <w:pStyle w:val="Heading3"/>
        <w:spacing w:line="360" w:lineRule="auto"/>
        <w:rPr>
          <w:i w:val="0"/>
        </w:rPr>
      </w:pPr>
      <w:r w:rsidRPr="00C5215B">
        <w:rPr>
          <w:i w:val="0"/>
          <w:noProof/>
        </w:rPr>
        <w:drawing>
          <wp:anchor distT="0" distB="0" distL="114300" distR="114300" simplePos="0" relativeHeight="251669504" behindDoc="0" locked="0" layoutInCell="1" allowOverlap="1" wp14:anchorId="46C2E123" wp14:editId="674FE095">
            <wp:simplePos x="0" y="0"/>
            <wp:positionH relativeFrom="margin">
              <wp:posOffset>-635</wp:posOffset>
            </wp:positionH>
            <wp:positionV relativeFrom="margin">
              <wp:posOffset>6969125</wp:posOffset>
            </wp:positionV>
            <wp:extent cx="2022475" cy="2423160"/>
            <wp:effectExtent l="0" t="0" r="0" b="0"/>
            <wp:wrapSquare wrapText="bothSides"/>
            <wp:docPr id="484132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32827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B59EB6" w14:textId="365F3683" w:rsidR="008E66F6" w:rsidRPr="008E66F6" w:rsidRDefault="008E66F6" w:rsidP="008E66F6">
      <w:pPr>
        <w:pStyle w:val="Heading3"/>
        <w:spacing w:line="360" w:lineRule="auto"/>
        <w:rPr>
          <w:i w:val="0"/>
          <w:lang w:val="pt-BR"/>
        </w:rPr>
      </w:pPr>
      <w:r w:rsidRPr="008E66F6">
        <w:rPr>
          <w:i w:val="0"/>
          <w:lang w:val="pt-BR"/>
        </w:rPr>
        <w:t xml:space="preserve">Cliquei com o botão direito na rede disponível e, em </w:t>
      </w:r>
      <w:r w:rsidRPr="008E66F6">
        <w:rPr>
          <w:b/>
          <w:bCs/>
          <w:i w:val="0"/>
          <w:lang w:val="pt-BR"/>
        </w:rPr>
        <w:t>Propriedades</w:t>
      </w:r>
      <w:r w:rsidRPr="008E66F6">
        <w:rPr>
          <w:i w:val="0"/>
          <w:lang w:val="pt-BR"/>
        </w:rPr>
        <w:t xml:space="preserve">, desativei a opção </w:t>
      </w:r>
      <w:r w:rsidRPr="008E66F6">
        <w:rPr>
          <w:b/>
          <w:bCs/>
          <w:i w:val="0"/>
          <w:lang w:val="pt-BR"/>
        </w:rPr>
        <w:t>Internet Protocolo Versão 4 (TCP/IPv4)</w:t>
      </w:r>
      <w:r w:rsidRPr="008E66F6">
        <w:rPr>
          <w:i w:val="0"/>
          <w:lang w:val="pt-BR"/>
        </w:rPr>
        <w:t xml:space="preserve">. Em seguida, acessei a opção </w:t>
      </w:r>
      <w:r w:rsidRPr="008E66F6">
        <w:rPr>
          <w:b/>
          <w:bCs/>
          <w:i w:val="0"/>
          <w:lang w:val="pt-BR"/>
        </w:rPr>
        <w:t>Propriedades</w:t>
      </w:r>
      <w:r w:rsidRPr="008E66F6">
        <w:rPr>
          <w:i w:val="0"/>
          <w:lang w:val="pt-BR"/>
        </w:rPr>
        <w:t xml:space="preserve"> para iniciar a configuração da conexão de rede.</w:t>
      </w:r>
    </w:p>
    <w:p w14:paraId="1D967B05" w14:textId="77777777" w:rsidR="008E66F6" w:rsidRPr="008E66F6" w:rsidRDefault="008E66F6" w:rsidP="008E66F6">
      <w:pPr>
        <w:pStyle w:val="Heading3"/>
        <w:spacing w:line="360" w:lineRule="auto"/>
        <w:rPr>
          <w:i w:val="0"/>
          <w:lang w:val="pt-BR"/>
        </w:rPr>
      </w:pPr>
      <w:r w:rsidRPr="008E66F6">
        <w:rPr>
          <w:i w:val="0"/>
          <w:lang w:val="pt-BR"/>
        </w:rPr>
        <w:t>Antes de transformar o servidor em Controlador de Domínio, alterei o nome do computador seguindo esses passos.</w:t>
      </w:r>
    </w:p>
    <w:p w14:paraId="56B2F39A" w14:textId="77777777" w:rsidR="008E66F6" w:rsidRPr="008E66F6" w:rsidRDefault="008E66F6" w:rsidP="006E1916">
      <w:pPr>
        <w:pStyle w:val="Heading3"/>
        <w:spacing w:line="360" w:lineRule="auto"/>
        <w:rPr>
          <w:i w:val="0"/>
          <w:lang w:val="pt-BR"/>
        </w:rPr>
      </w:pPr>
    </w:p>
    <w:p w14:paraId="1CCA847A" w14:textId="77777777" w:rsidR="006E1916" w:rsidRPr="007200B3" w:rsidRDefault="006E1916" w:rsidP="000E2BF9">
      <w:pPr>
        <w:pStyle w:val="Heading3"/>
        <w:spacing w:line="360" w:lineRule="auto"/>
        <w:rPr>
          <w:i w:val="0"/>
        </w:rPr>
      </w:pPr>
    </w:p>
    <w:p w14:paraId="303D527F" w14:textId="77777777" w:rsidR="000E2BF9" w:rsidRPr="007200B3" w:rsidRDefault="000E2BF9" w:rsidP="000E2BF9">
      <w:pPr>
        <w:pStyle w:val="Heading3"/>
        <w:spacing w:line="360" w:lineRule="auto"/>
        <w:rPr>
          <w:i w:val="0"/>
        </w:rPr>
      </w:pPr>
    </w:p>
    <w:p w14:paraId="66C522A8" w14:textId="77777777" w:rsidR="002F171A" w:rsidRPr="007200B3" w:rsidRDefault="002F171A" w:rsidP="000E2BF9">
      <w:pPr>
        <w:pStyle w:val="Heading3"/>
        <w:spacing w:line="360" w:lineRule="auto"/>
        <w:rPr>
          <w:i w:val="0"/>
        </w:rPr>
      </w:pPr>
    </w:p>
    <w:p w14:paraId="3A1503E3" w14:textId="1953EB2E" w:rsidR="00C5215B" w:rsidRPr="00C5215B" w:rsidRDefault="008E66F6" w:rsidP="00C5215B">
      <w:pPr>
        <w:pStyle w:val="Heading3"/>
        <w:spacing w:line="360" w:lineRule="auto"/>
        <w:rPr>
          <w:i w:val="0"/>
          <w:iCs/>
          <w:lang w:val="pt-BR"/>
        </w:rPr>
      </w:pPr>
      <w:r w:rsidRPr="00C5215B">
        <w:rPr>
          <w:i w:val="0"/>
          <w:iCs/>
          <w:noProof/>
          <w:lang w:val="pt-BR"/>
        </w:rPr>
        <w:lastRenderedPageBreak/>
        <w:drawing>
          <wp:anchor distT="0" distB="0" distL="114300" distR="114300" simplePos="0" relativeHeight="251651072" behindDoc="0" locked="0" layoutInCell="1" allowOverlap="1" wp14:anchorId="6D6D356A" wp14:editId="4B51F7C0">
            <wp:simplePos x="0" y="0"/>
            <wp:positionH relativeFrom="margin">
              <wp:posOffset>7620</wp:posOffset>
            </wp:positionH>
            <wp:positionV relativeFrom="margin">
              <wp:posOffset>30480</wp:posOffset>
            </wp:positionV>
            <wp:extent cx="2255520" cy="2613025"/>
            <wp:effectExtent l="0" t="0" r="0" b="0"/>
            <wp:wrapSquare wrapText="bothSides"/>
            <wp:docPr id="1181953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5312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15B" w:rsidRPr="00C5215B">
        <w:rPr>
          <w:i w:val="0"/>
          <w:iCs/>
          <w:lang w:val="pt-BR"/>
        </w:rPr>
        <w:t xml:space="preserve">Na janela de propriedades do sistema, cliquei em </w:t>
      </w:r>
      <w:r w:rsidR="00C5215B" w:rsidRPr="00C5215B">
        <w:rPr>
          <w:b/>
          <w:bCs/>
          <w:i w:val="0"/>
          <w:iCs/>
          <w:lang w:val="pt-BR"/>
        </w:rPr>
        <w:t>Renomear este computador</w:t>
      </w:r>
      <w:r w:rsidR="00C5215B" w:rsidRPr="00C5215B">
        <w:rPr>
          <w:i w:val="0"/>
          <w:iCs/>
          <w:lang w:val="pt-BR"/>
        </w:rPr>
        <w:t xml:space="preserve"> e coloquei um novo nome para o computador: </w:t>
      </w:r>
      <w:proofErr w:type="spellStart"/>
      <w:r w:rsidR="00C5215B" w:rsidRPr="00C5215B">
        <w:rPr>
          <w:b/>
          <w:bCs/>
          <w:i w:val="0"/>
          <w:iCs/>
          <w:lang w:val="pt-BR"/>
        </w:rPr>
        <w:t>WinServer</w:t>
      </w:r>
      <w:proofErr w:type="spellEnd"/>
      <w:r w:rsidR="00C5215B" w:rsidRPr="00C5215B">
        <w:rPr>
          <w:i w:val="0"/>
          <w:iCs/>
          <w:lang w:val="pt-BR"/>
        </w:rPr>
        <w:t>.</w:t>
      </w:r>
    </w:p>
    <w:p w14:paraId="5342E737" w14:textId="77777777" w:rsidR="00C5215B" w:rsidRPr="00C5215B" w:rsidRDefault="00C5215B" w:rsidP="00C5215B">
      <w:pPr>
        <w:pStyle w:val="Heading3"/>
        <w:spacing w:line="360" w:lineRule="auto"/>
        <w:rPr>
          <w:i w:val="0"/>
          <w:iCs/>
          <w:lang w:val="pt-BR"/>
        </w:rPr>
      </w:pPr>
      <w:r w:rsidRPr="00C5215B">
        <w:rPr>
          <w:i w:val="0"/>
          <w:iCs/>
          <w:lang w:val="pt-BR"/>
        </w:rPr>
        <w:t xml:space="preserve">Na seção </w:t>
      </w:r>
      <w:r w:rsidRPr="00C5215B">
        <w:rPr>
          <w:b/>
          <w:bCs/>
          <w:i w:val="0"/>
          <w:iCs/>
          <w:lang w:val="pt-BR"/>
        </w:rPr>
        <w:t>Renomeação Avançada (ID de Rede)</w:t>
      </w:r>
      <w:r w:rsidRPr="00C5215B">
        <w:rPr>
          <w:i w:val="0"/>
          <w:iCs/>
          <w:lang w:val="pt-BR"/>
        </w:rPr>
        <w:t xml:space="preserve">, para renomear a máquina e conectá-la ao domínio ao mesmo tempo, cliquei em </w:t>
      </w:r>
      <w:r w:rsidRPr="00C5215B">
        <w:rPr>
          <w:b/>
          <w:bCs/>
          <w:i w:val="0"/>
          <w:iCs/>
          <w:lang w:val="pt-BR"/>
        </w:rPr>
        <w:t>ID de Rede</w:t>
      </w:r>
      <w:r w:rsidRPr="00C5215B">
        <w:rPr>
          <w:i w:val="0"/>
          <w:iCs/>
          <w:lang w:val="pt-BR"/>
        </w:rPr>
        <w:t xml:space="preserve">. Na parte de identificação do domínio, inseri o domínio </w:t>
      </w:r>
      <w:proofErr w:type="spellStart"/>
      <w:r w:rsidRPr="00C5215B">
        <w:rPr>
          <w:b/>
          <w:bCs/>
          <w:i w:val="0"/>
          <w:iCs/>
          <w:lang w:val="pt-BR"/>
        </w:rPr>
        <w:t>misac_</w:t>
      </w:r>
      <w:proofErr w:type="gramStart"/>
      <w:r w:rsidRPr="00C5215B">
        <w:rPr>
          <w:b/>
          <w:bCs/>
          <w:i w:val="0"/>
          <w:iCs/>
          <w:lang w:val="pt-BR"/>
        </w:rPr>
        <w:t>vision.local</w:t>
      </w:r>
      <w:proofErr w:type="spellEnd"/>
      <w:proofErr w:type="gramEnd"/>
      <w:r w:rsidRPr="00C5215B">
        <w:rPr>
          <w:i w:val="0"/>
          <w:iCs/>
          <w:lang w:val="pt-BR"/>
        </w:rPr>
        <w:t>.</w:t>
      </w:r>
    </w:p>
    <w:p w14:paraId="48AD1B52" w14:textId="77777777" w:rsidR="00C5215B" w:rsidRPr="00C5215B" w:rsidRDefault="00C5215B" w:rsidP="00C5215B">
      <w:pPr>
        <w:pStyle w:val="Heading3"/>
        <w:spacing w:line="360" w:lineRule="auto"/>
        <w:rPr>
          <w:lang w:val="pt-BR"/>
        </w:rPr>
      </w:pPr>
      <w:r w:rsidRPr="00C5215B">
        <w:rPr>
          <w:i w:val="0"/>
          <w:iCs/>
          <w:lang w:val="pt-BR"/>
        </w:rPr>
        <w:t>Confirmei todas as alterações e reiniciei o servidor para aplicar as mudanças.</w:t>
      </w:r>
    </w:p>
    <w:p w14:paraId="6B6A6931" w14:textId="33FDF9AC" w:rsidR="00C5215B" w:rsidRDefault="00C5215B" w:rsidP="00C5215B">
      <w:pPr>
        <w:pStyle w:val="Heading3"/>
        <w:spacing w:line="360" w:lineRule="auto"/>
        <w:rPr>
          <w:b/>
          <w:bCs/>
          <w:i w:val="0"/>
          <w:lang w:val="pt-BR"/>
        </w:rPr>
      </w:pPr>
    </w:p>
    <w:p w14:paraId="0558A74C" w14:textId="77777777" w:rsidR="00C5215B" w:rsidRDefault="00C5215B" w:rsidP="00AA6293">
      <w:pPr>
        <w:pStyle w:val="Heading3"/>
        <w:spacing w:line="360" w:lineRule="auto"/>
        <w:rPr>
          <w:b/>
          <w:bCs/>
          <w:i w:val="0"/>
          <w:lang w:val="pt-BR"/>
        </w:rPr>
      </w:pPr>
    </w:p>
    <w:p w14:paraId="42EA5124" w14:textId="77777777" w:rsidR="00C5215B" w:rsidRDefault="00C5215B" w:rsidP="00AA6293">
      <w:pPr>
        <w:pStyle w:val="Heading3"/>
        <w:spacing w:line="360" w:lineRule="auto"/>
        <w:rPr>
          <w:b/>
          <w:bCs/>
          <w:i w:val="0"/>
          <w:lang w:val="pt-BR"/>
        </w:rPr>
      </w:pPr>
    </w:p>
    <w:p w14:paraId="610091F9" w14:textId="3516B353" w:rsidR="00AA6293" w:rsidRPr="008E66F6" w:rsidRDefault="00AA6293" w:rsidP="00AA6293">
      <w:pPr>
        <w:pStyle w:val="Heading3"/>
        <w:spacing w:line="360" w:lineRule="auto"/>
        <w:rPr>
          <w:i w:val="0"/>
          <w:lang w:val="pt-BR"/>
        </w:rPr>
      </w:pPr>
      <w:r w:rsidRPr="007200B3">
        <w:rPr>
          <w:b/>
          <w:bCs/>
          <w:i w:val="0"/>
          <w:lang w:val="pt-BR"/>
        </w:rPr>
        <w:t xml:space="preserve">Instalação </w:t>
      </w:r>
      <w:r w:rsidR="007200B3">
        <w:rPr>
          <w:b/>
          <w:bCs/>
          <w:i w:val="0"/>
          <w:lang w:val="pt-BR"/>
        </w:rPr>
        <w:t xml:space="preserve">e configuração </w:t>
      </w:r>
      <w:r w:rsidRPr="007200B3">
        <w:rPr>
          <w:b/>
          <w:bCs/>
          <w:i w:val="0"/>
          <w:lang w:val="pt-BR"/>
        </w:rPr>
        <w:t xml:space="preserve">do Active </w:t>
      </w:r>
      <w:proofErr w:type="spellStart"/>
      <w:r w:rsidRPr="007200B3">
        <w:rPr>
          <w:b/>
          <w:bCs/>
          <w:i w:val="0"/>
          <w:lang w:val="pt-BR"/>
        </w:rPr>
        <w:t>Directory</w:t>
      </w:r>
      <w:proofErr w:type="spellEnd"/>
      <w:r w:rsidRPr="007200B3">
        <w:rPr>
          <w:b/>
          <w:bCs/>
          <w:i w:val="0"/>
          <w:lang w:val="pt-BR"/>
        </w:rPr>
        <w:t xml:space="preserve"> Domain Services (AD DS) e DNS Server</w:t>
      </w:r>
    </w:p>
    <w:p w14:paraId="438E5AEF" w14:textId="5F5AF94E" w:rsidR="00C5215B" w:rsidRDefault="00C5215B" w:rsidP="005F1115">
      <w:pPr>
        <w:pStyle w:val="Heading3"/>
        <w:spacing w:line="360" w:lineRule="auto"/>
        <w:rPr>
          <w:i w:val="0"/>
          <w:lang w:val="pt-BR"/>
        </w:rPr>
      </w:pPr>
      <w:r w:rsidRPr="007200B3">
        <w:rPr>
          <w:i w:val="0"/>
          <w:noProof/>
          <w:lang w:val="pt-BR"/>
        </w:rPr>
        <w:drawing>
          <wp:anchor distT="0" distB="0" distL="114300" distR="114300" simplePos="0" relativeHeight="251646976" behindDoc="0" locked="0" layoutInCell="1" allowOverlap="1" wp14:anchorId="480D5649" wp14:editId="01A7B267">
            <wp:simplePos x="0" y="0"/>
            <wp:positionH relativeFrom="margin">
              <wp:posOffset>-8255</wp:posOffset>
            </wp:positionH>
            <wp:positionV relativeFrom="margin">
              <wp:posOffset>3590925</wp:posOffset>
            </wp:positionV>
            <wp:extent cx="3359150" cy="1905000"/>
            <wp:effectExtent l="0" t="0" r="0" b="0"/>
            <wp:wrapSquare wrapText="bothSides"/>
            <wp:docPr id="105448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8243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E2886F" w14:textId="2A737D5B" w:rsidR="00AA6293" w:rsidRPr="007200B3" w:rsidRDefault="00C5215B" w:rsidP="005F1115">
      <w:pPr>
        <w:pStyle w:val="Heading3"/>
        <w:spacing w:line="360" w:lineRule="auto"/>
        <w:rPr>
          <w:i w:val="0"/>
          <w:lang w:val="pt-BR"/>
        </w:rPr>
      </w:pPr>
      <w:r w:rsidRPr="00C5215B">
        <w:rPr>
          <w:i w:val="0"/>
        </w:rPr>
        <w:t xml:space="preserve">No Gerenciador do Servidor, selecionei </w:t>
      </w:r>
      <w:r w:rsidRPr="00C5215B">
        <w:rPr>
          <w:b/>
          <w:bCs/>
          <w:i w:val="0"/>
        </w:rPr>
        <w:t>“Add roles and features”</w:t>
      </w:r>
      <w:r w:rsidRPr="00C5215B">
        <w:rPr>
          <w:i w:val="0"/>
        </w:rPr>
        <w:t xml:space="preserve">. Marquei as opções </w:t>
      </w:r>
      <w:r w:rsidRPr="00C5215B">
        <w:rPr>
          <w:b/>
          <w:bCs/>
          <w:i w:val="0"/>
        </w:rPr>
        <w:t>Active Directory Domain Services (AD DS)</w:t>
      </w:r>
      <w:r w:rsidRPr="00C5215B">
        <w:rPr>
          <w:i w:val="0"/>
        </w:rPr>
        <w:t xml:space="preserve"> e </w:t>
      </w:r>
      <w:r w:rsidRPr="00C5215B">
        <w:rPr>
          <w:b/>
          <w:bCs/>
          <w:i w:val="0"/>
        </w:rPr>
        <w:t>DNS Server</w:t>
      </w:r>
      <w:r w:rsidRPr="00C5215B">
        <w:rPr>
          <w:i w:val="0"/>
        </w:rPr>
        <w:t>. Após a instalação, apareceu uma notificação solicitando que eu promovivesse o servidor a Controlador de Domínio.</w:t>
      </w:r>
    </w:p>
    <w:p w14:paraId="27CD51B5" w14:textId="77777777" w:rsidR="006E1916" w:rsidRPr="007200B3" w:rsidRDefault="006E1916" w:rsidP="005F1115">
      <w:pPr>
        <w:pStyle w:val="Heading3"/>
        <w:spacing w:line="360" w:lineRule="auto"/>
        <w:rPr>
          <w:i w:val="0"/>
          <w:lang w:val="pt-BR"/>
        </w:rPr>
      </w:pPr>
    </w:p>
    <w:p w14:paraId="2A6FF49A" w14:textId="1634AFA5" w:rsidR="006E1916" w:rsidRPr="007200B3" w:rsidRDefault="006E1916" w:rsidP="005F1115">
      <w:pPr>
        <w:pStyle w:val="Heading3"/>
        <w:spacing w:line="360" w:lineRule="auto"/>
        <w:rPr>
          <w:i w:val="0"/>
          <w:lang w:val="pt-BR"/>
        </w:rPr>
      </w:pPr>
    </w:p>
    <w:p w14:paraId="37553B14" w14:textId="651F211D" w:rsidR="00C5215B" w:rsidRPr="00C5215B" w:rsidRDefault="008E66F6" w:rsidP="00C5215B">
      <w:pPr>
        <w:pStyle w:val="Heading3"/>
        <w:spacing w:line="360" w:lineRule="auto"/>
        <w:rPr>
          <w:i w:val="0"/>
          <w:iCs/>
          <w:lang w:val="pt-BR"/>
        </w:rPr>
      </w:pPr>
      <w:r w:rsidRPr="00C5215B">
        <w:rPr>
          <w:i w:val="0"/>
          <w:iCs/>
          <w:noProof/>
          <w:lang w:val="pt-BR"/>
        </w:rPr>
        <w:drawing>
          <wp:anchor distT="0" distB="0" distL="114300" distR="114300" simplePos="0" relativeHeight="251657216" behindDoc="0" locked="0" layoutInCell="1" allowOverlap="1" wp14:anchorId="2028CB44" wp14:editId="002340C5">
            <wp:simplePos x="0" y="0"/>
            <wp:positionH relativeFrom="margin">
              <wp:posOffset>0</wp:posOffset>
            </wp:positionH>
            <wp:positionV relativeFrom="margin">
              <wp:posOffset>5990590</wp:posOffset>
            </wp:positionV>
            <wp:extent cx="3489960" cy="2199005"/>
            <wp:effectExtent l="0" t="0" r="0" b="0"/>
            <wp:wrapSquare wrapText="bothSides"/>
            <wp:docPr id="169055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5553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15B" w:rsidRPr="00C5215B">
        <w:rPr>
          <w:i w:val="0"/>
          <w:iCs/>
          <w:lang w:val="pt-BR"/>
        </w:rPr>
        <w:t xml:space="preserve">Cliquei na notificação e selecionei </w:t>
      </w:r>
      <w:r w:rsidR="00C5215B" w:rsidRPr="00C5215B">
        <w:rPr>
          <w:b/>
          <w:bCs/>
          <w:i w:val="0"/>
          <w:iCs/>
          <w:lang w:val="pt-BR"/>
        </w:rPr>
        <w:t>“Promover este servidor a um controlador de domínio”</w:t>
      </w:r>
      <w:r w:rsidR="00C5215B" w:rsidRPr="00C5215B">
        <w:rPr>
          <w:i w:val="0"/>
          <w:iCs/>
          <w:lang w:val="pt-BR"/>
        </w:rPr>
        <w:t xml:space="preserve">. Optei por </w:t>
      </w:r>
      <w:r w:rsidR="00C5215B" w:rsidRPr="00C5215B">
        <w:rPr>
          <w:b/>
          <w:bCs/>
          <w:i w:val="0"/>
          <w:iCs/>
          <w:lang w:val="pt-BR"/>
        </w:rPr>
        <w:t xml:space="preserve">“Adicionar uma nova </w:t>
      </w:r>
      <w:proofErr w:type="spellStart"/>
      <w:r w:rsidR="00C5215B" w:rsidRPr="00C5215B">
        <w:rPr>
          <w:b/>
          <w:bCs/>
          <w:i w:val="0"/>
          <w:iCs/>
          <w:lang w:val="pt-BR"/>
        </w:rPr>
        <w:t>forest</w:t>
      </w:r>
      <w:proofErr w:type="spellEnd"/>
      <w:r w:rsidR="00C5215B" w:rsidRPr="00C5215B">
        <w:rPr>
          <w:b/>
          <w:bCs/>
          <w:i w:val="0"/>
          <w:iCs/>
          <w:lang w:val="pt-BR"/>
        </w:rPr>
        <w:t>”</w:t>
      </w:r>
      <w:r w:rsidR="00C5215B" w:rsidRPr="00C5215B">
        <w:rPr>
          <w:i w:val="0"/>
          <w:iCs/>
          <w:lang w:val="pt-BR"/>
        </w:rPr>
        <w:t xml:space="preserve"> e inseri </w:t>
      </w:r>
      <w:proofErr w:type="spellStart"/>
      <w:r w:rsidR="00C5215B" w:rsidRPr="00C5215B">
        <w:rPr>
          <w:b/>
          <w:bCs/>
          <w:i w:val="0"/>
          <w:iCs/>
          <w:lang w:val="pt-BR"/>
        </w:rPr>
        <w:t>misac_</w:t>
      </w:r>
      <w:proofErr w:type="gramStart"/>
      <w:r w:rsidR="00C5215B" w:rsidRPr="00C5215B">
        <w:rPr>
          <w:b/>
          <w:bCs/>
          <w:i w:val="0"/>
          <w:iCs/>
          <w:lang w:val="pt-BR"/>
        </w:rPr>
        <w:t>vision.local</w:t>
      </w:r>
      <w:proofErr w:type="spellEnd"/>
      <w:proofErr w:type="gramEnd"/>
      <w:r w:rsidR="00C5215B" w:rsidRPr="00C5215B">
        <w:rPr>
          <w:i w:val="0"/>
          <w:iCs/>
          <w:lang w:val="pt-BR"/>
        </w:rPr>
        <w:t xml:space="preserve"> como nome do domínio.</w:t>
      </w:r>
    </w:p>
    <w:p w14:paraId="0169F698" w14:textId="77777777" w:rsidR="00C5215B" w:rsidRDefault="00C5215B" w:rsidP="005F1115">
      <w:pPr>
        <w:pStyle w:val="Heading3"/>
        <w:spacing w:line="360" w:lineRule="auto"/>
        <w:rPr>
          <w:i w:val="0"/>
          <w:iCs/>
          <w:lang w:val="pt-BR"/>
        </w:rPr>
      </w:pPr>
      <w:r w:rsidRPr="00C5215B">
        <w:rPr>
          <w:i w:val="0"/>
          <w:iCs/>
          <w:lang w:val="pt-BR"/>
        </w:rPr>
        <w:t xml:space="preserve">Defini os níveis funcionais da </w:t>
      </w:r>
      <w:proofErr w:type="spellStart"/>
      <w:r w:rsidRPr="00C5215B">
        <w:rPr>
          <w:i w:val="0"/>
          <w:iCs/>
          <w:lang w:val="pt-BR"/>
        </w:rPr>
        <w:t>forest</w:t>
      </w:r>
      <w:proofErr w:type="spellEnd"/>
      <w:r w:rsidRPr="00C5215B">
        <w:rPr>
          <w:i w:val="0"/>
          <w:iCs/>
          <w:lang w:val="pt-BR"/>
        </w:rPr>
        <w:t xml:space="preserve"> e do domínio, e confirmei as configurações de DNS. </w:t>
      </w:r>
    </w:p>
    <w:p w14:paraId="7EEC97BA" w14:textId="7DDC244F" w:rsidR="005F1115" w:rsidRPr="00C5215B" w:rsidRDefault="00C5215B" w:rsidP="005F1115">
      <w:pPr>
        <w:pStyle w:val="Heading3"/>
        <w:spacing w:line="360" w:lineRule="auto"/>
        <w:rPr>
          <w:lang w:val="pt-BR"/>
        </w:rPr>
      </w:pPr>
      <w:r w:rsidRPr="00C5215B">
        <w:rPr>
          <w:i w:val="0"/>
          <w:iCs/>
          <w:lang w:val="pt-BR"/>
        </w:rPr>
        <w:t>Após completar a promoção, reiniciei o servidor.</w:t>
      </w:r>
    </w:p>
    <w:p w14:paraId="227D691C" w14:textId="77777777" w:rsidR="006E1916" w:rsidRPr="007200B3" w:rsidRDefault="006E1916" w:rsidP="006E1916">
      <w:pPr>
        <w:pStyle w:val="Heading3"/>
        <w:spacing w:line="360" w:lineRule="auto"/>
        <w:rPr>
          <w:i w:val="0"/>
          <w:lang w:val="pt-BR"/>
        </w:rPr>
      </w:pPr>
    </w:p>
    <w:p w14:paraId="797ED7B5" w14:textId="77777777" w:rsidR="006E1916" w:rsidRPr="007200B3" w:rsidRDefault="006E1916" w:rsidP="006E1916">
      <w:pPr>
        <w:pStyle w:val="Heading3"/>
        <w:spacing w:line="360" w:lineRule="auto"/>
        <w:rPr>
          <w:i w:val="0"/>
          <w:lang w:val="pt-BR"/>
        </w:rPr>
      </w:pPr>
    </w:p>
    <w:p w14:paraId="5F491F68" w14:textId="77777777" w:rsidR="006E1916" w:rsidRPr="007200B3" w:rsidRDefault="006E1916" w:rsidP="006E1916">
      <w:pPr>
        <w:pStyle w:val="Heading3"/>
        <w:spacing w:line="360" w:lineRule="auto"/>
        <w:rPr>
          <w:i w:val="0"/>
          <w:lang w:val="pt-BR"/>
        </w:rPr>
      </w:pPr>
    </w:p>
    <w:p w14:paraId="2A8CAA25" w14:textId="2573EA3F" w:rsidR="00C5215B" w:rsidRPr="00C5215B" w:rsidRDefault="00197BBE" w:rsidP="00C5215B">
      <w:pPr>
        <w:pStyle w:val="Heading3"/>
        <w:spacing w:line="360" w:lineRule="auto"/>
        <w:rPr>
          <w:i w:val="0"/>
          <w:iCs/>
          <w:lang w:val="pt-BR"/>
        </w:rPr>
      </w:pPr>
      <w:r w:rsidRPr="007200B3">
        <w:rPr>
          <w:rFonts w:asciiTheme="minorHAnsi" w:eastAsiaTheme="minorEastAsia" w:hAnsiTheme="minorHAnsi" w:cstheme="minorBidi"/>
          <w:i w:val="0"/>
          <w:noProof/>
          <w:color w:val="FFFFFF" w:themeColor="background1"/>
          <w:sz w:val="28"/>
        </w:rPr>
        <w:lastRenderedPageBreak/>
        <w:drawing>
          <wp:anchor distT="0" distB="0" distL="114300" distR="114300" simplePos="0" relativeHeight="251659264" behindDoc="0" locked="0" layoutInCell="1" allowOverlap="1" wp14:anchorId="23A13B89" wp14:editId="28A4A039">
            <wp:simplePos x="0" y="0"/>
            <wp:positionH relativeFrom="margin">
              <wp:posOffset>0</wp:posOffset>
            </wp:positionH>
            <wp:positionV relativeFrom="margin">
              <wp:posOffset>-99060</wp:posOffset>
            </wp:positionV>
            <wp:extent cx="2743200" cy="2904490"/>
            <wp:effectExtent l="0" t="0" r="0" b="0"/>
            <wp:wrapSquare wrapText="bothSides"/>
            <wp:docPr id="2037660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60024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15B" w:rsidRPr="00C5215B">
        <w:rPr>
          <w:i w:val="0"/>
          <w:iCs/>
          <w:lang w:val="pt-BR"/>
        </w:rPr>
        <w:t xml:space="preserve">Acessando o </w:t>
      </w:r>
      <w:r w:rsidR="00C5215B" w:rsidRPr="00C5215B">
        <w:rPr>
          <w:b/>
          <w:bCs/>
          <w:i w:val="0"/>
          <w:iCs/>
          <w:lang w:val="pt-BR"/>
        </w:rPr>
        <w:t xml:space="preserve">Active </w:t>
      </w:r>
      <w:proofErr w:type="spellStart"/>
      <w:r w:rsidR="00C5215B" w:rsidRPr="00C5215B">
        <w:rPr>
          <w:b/>
          <w:bCs/>
          <w:i w:val="0"/>
          <w:iCs/>
          <w:lang w:val="pt-BR"/>
        </w:rPr>
        <w:t>Directory</w:t>
      </w:r>
      <w:proofErr w:type="spellEnd"/>
      <w:r w:rsidR="00C5215B" w:rsidRPr="00C5215B">
        <w:rPr>
          <w:b/>
          <w:bCs/>
          <w:i w:val="0"/>
          <w:iCs/>
          <w:lang w:val="pt-BR"/>
        </w:rPr>
        <w:t xml:space="preserve"> </w:t>
      </w:r>
      <w:proofErr w:type="spellStart"/>
      <w:r w:rsidR="00C5215B" w:rsidRPr="00C5215B">
        <w:rPr>
          <w:b/>
          <w:bCs/>
          <w:i w:val="0"/>
          <w:iCs/>
          <w:lang w:val="pt-BR"/>
        </w:rPr>
        <w:t>Users</w:t>
      </w:r>
      <w:proofErr w:type="spellEnd"/>
      <w:r w:rsidR="00C5215B" w:rsidRPr="00C5215B">
        <w:rPr>
          <w:b/>
          <w:bCs/>
          <w:i w:val="0"/>
          <w:iCs/>
          <w:lang w:val="pt-BR"/>
        </w:rPr>
        <w:t xml:space="preserve"> </w:t>
      </w:r>
      <w:proofErr w:type="spellStart"/>
      <w:r w:rsidR="00C5215B" w:rsidRPr="00C5215B">
        <w:rPr>
          <w:b/>
          <w:bCs/>
          <w:i w:val="0"/>
          <w:iCs/>
          <w:lang w:val="pt-BR"/>
        </w:rPr>
        <w:t>and</w:t>
      </w:r>
      <w:proofErr w:type="spellEnd"/>
      <w:r w:rsidR="00C5215B" w:rsidRPr="00C5215B">
        <w:rPr>
          <w:b/>
          <w:bCs/>
          <w:i w:val="0"/>
          <w:iCs/>
          <w:lang w:val="pt-BR"/>
        </w:rPr>
        <w:t xml:space="preserve"> </w:t>
      </w:r>
      <w:proofErr w:type="spellStart"/>
      <w:r w:rsidR="00C5215B" w:rsidRPr="00C5215B">
        <w:rPr>
          <w:b/>
          <w:bCs/>
          <w:i w:val="0"/>
          <w:iCs/>
          <w:lang w:val="pt-BR"/>
        </w:rPr>
        <w:t>Computers</w:t>
      </w:r>
      <w:proofErr w:type="spellEnd"/>
      <w:r w:rsidR="00C5215B" w:rsidRPr="00C5215B">
        <w:rPr>
          <w:i w:val="0"/>
          <w:iCs/>
          <w:lang w:val="pt-BR"/>
        </w:rPr>
        <w:t xml:space="preserve">, criei uma Unidade Organizacional chamada </w:t>
      </w:r>
      <w:r w:rsidR="00C5215B" w:rsidRPr="00C5215B">
        <w:rPr>
          <w:b/>
          <w:bCs/>
          <w:i w:val="0"/>
          <w:iCs/>
          <w:lang w:val="pt-BR"/>
        </w:rPr>
        <w:t>Porto</w:t>
      </w:r>
      <w:r w:rsidR="00C5215B" w:rsidRPr="00C5215B">
        <w:rPr>
          <w:i w:val="0"/>
          <w:iCs/>
          <w:lang w:val="pt-BR"/>
        </w:rPr>
        <w:t xml:space="preserve"> dentro do domínio. Dentro da UO Porto, criei outras </w:t>
      </w:r>
      <w:proofErr w:type="spellStart"/>
      <w:r w:rsidR="00C5215B" w:rsidRPr="00C5215B">
        <w:rPr>
          <w:i w:val="0"/>
          <w:iCs/>
          <w:lang w:val="pt-BR"/>
        </w:rPr>
        <w:t>UOs</w:t>
      </w:r>
      <w:proofErr w:type="spellEnd"/>
      <w:r w:rsidR="00C5215B" w:rsidRPr="00C5215B">
        <w:rPr>
          <w:i w:val="0"/>
          <w:iCs/>
          <w:lang w:val="pt-BR"/>
        </w:rPr>
        <w:t xml:space="preserve"> para as diferentes áreas da empresa, como </w:t>
      </w:r>
      <w:r w:rsidR="00C5215B" w:rsidRPr="00C5215B">
        <w:rPr>
          <w:b/>
          <w:bCs/>
          <w:i w:val="0"/>
          <w:iCs/>
          <w:lang w:val="pt-BR"/>
        </w:rPr>
        <w:t>Contabilidade</w:t>
      </w:r>
      <w:r w:rsidR="00C5215B" w:rsidRPr="00C5215B">
        <w:rPr>
          <w:i w:val="0"/>
          <w:iCs/>
          <w:lang w:val="pt-BR"/>
        </w:rPr>
        <w:t xml:space="preserve">, </w:t>
      </w:r>
      <w:r w:rsidR="00C5215B" w:rsidRPr="00C5215B">
        <w:rPr>
          <w:b/>
          <w:bCs/>
          <w:i w:val="0"/>
          <w:iCs/>
          <w:lang w:val="pt-BR"/>
        </w:rPr>
        <w:t>Direção</w:t>
      </w:r>
      <w:r w:rsidR="00C5215B" w:rsidRPr="00C5215B">
        <w:rPr>
          <w:i w:val="0"/>
          <w:iCs/>
          <w:lang w:val="pt-BR"/>
        </w:rPr>
        <w:t xml:space="preserve">, </w:t>
      </w:r>
      <w:r w:rsidR="00C5215B" w:rsidRPr="00C5215B">
        <w:rPr>
          <w:b/>
          <w:bCs/>
          <w:i w:val="0"/>
          <w:iCs/>
          <w:lang w:val="pt-BR"/>
        </w:rPr>
        <w:t>TI</w:t>
      </w:r>
      <w:r w:rsidR="00C5215B" w:rsidRPr="00C5215B">
        <w:rPr>
          <w:i w:val="0"/>
          <w:iCs/>
          <w:lang w:val="pt-BR"/>
        </w:rPr>
        <w:t xml:space="preserve">, </w:t>
      </w:r>
      <w:r w:rsidR="00C5215B" w:rsidRPr="00C5215B">
        <w:rPr>
          <w:b/>
          <w:bCs/>
          <w:i w:val="0"/>
          <w:iCs/>
          <w:lang w:val="pt-BR"/>
        </w:rPr>
        <w:t>RH</w:t>
      </w:r>
      <w:r w:rsidR="00C5215B" w:rsidRPr="00C5215B">
        <w:rPr>
          <w:i w:val="0"/>
          <w:iCs/>
          <w:lang w:val="pt-BR"/>
        </w:rPr>
        <w:t xml:space="preserve"> e </w:t>
      </w:r>
      <w:r w:rsidR="00C5215B" w:rsidRPr="00C5215B">
        <w:rPr>
          <w:b/>
          <w:bCs/>
          <w:i w:val="0"/>
          <w:iCs/>
          <w:lang w:val="pt-BR"/>
        </w:rPr>
        <w:t>Vendas</w:t>
      </w:r>
      <w:r w:rsidR="00C5215B" w:rsidRPr="00C5215B">
        <w:rPr>
          <w:i w:val="0"/>
          <w:iCs/>
          <w:lang w:val="pt-BR"/>
        </w:rPr>
        <w:t>.</w:t>
      </w:r>
    </w:p>
    <w:p w14:paraId="71681C1D" w14:textId="77777777" w:rsidR="00C5215B" w:rsidRPr="00C5215B" w:rsidRDefault="00C5215B" w:rsidP="00C5215B">
      <w:pPr>
        <w:pStyle w:val="Heading3"/>
        <w:spacing w:line="360" w:lineRule="auto"/>
        <w:rPr>
          <w:i w:val="0"/>
          <w:iCs/>
          <w:lang w:val="pt-BR"/>
        </w:rPr>
      </w:pPr>
      <w:r w:rsidRPr="00C5215B">
        <w:rPr>
          <w:i w:val="0"/>
          <w:iCs/>
          <w:lang w:val="pt-BR"/>
        </w:rPr>
        <w:t xml:space="preserve">Na UO </w:t>
      </w:r>
      <w:r w:rsidRPr="00C5215B">
        <w:rPr>
          <w:b/>
          <w:bCs/>
          <w:i w:val="0"/>
          <w:iCs/>
          <w:lang w:val="pt-BR"/>
        </w:rPr>
        <w:t>TI</w:t>
      </w:r>
      <w:r w:rsidRPr="00C5215B">
        <w:rPr>
          <w:i w:val="0"/>
          <w:iCs/>
          <w:lang w:val="pt-BR"/>
        </w:rPr>
        <w:t xml:space="preserve">, criei mais duas </w:t>
      </w:r>
      <w:proofErr w:type="spellStart"/>
      <w:r w:rsidRPr="00C5215B">
        <w:rPr>
          <w:i w:val="0"/>
          <w:iCs/>
          <w:lang w:val="pt-BR"/>
        </w:rPr>
        <w:t>UOs</w:t>
      </w:r>
      <w:proofErr w:type="spellEnd"/>
      <w:r w:rsidRPr="00C5215B">
        <w:rPr>
          <w:i w:val="0"/>
          <w:iCs/>
          <w:lang w:val="pt-BR"/>
        </w:rPr>
        <w:t xml:space="preserve">: </w:t>
      </w:r>
      <w:r w:rsidRPr="00C5215B">
        <w:rPr>
          <w:b/>
          <w:bCs/>
          <w:i w:val="0"/>
          <w:iCs/>
          <w:lang w:val="pt-BR"/>
        </w:rPr>
        <w:t>PCs</w:t>
      </w:r>
      <w:r w:rsidRPr="00C5215B">
        <w:rPr>
          <w:i w:val="0"/>
          <w:iCs/>
          <w:lang w:val="pt-BR"/>
        </w:rPr>
        <w:t xml:space="preserve"> e </w:t>
      </w:r>
      <w:proofErr w:type="spellStart"/>
      <w:r w:rsidRPr="00C5215B">
        <w:rPr>
          <w:b/>
          <w:bCs/>
          <w:i w:val="0"/>
          <w:iCs/>
          <w:lang w:val="pt-BR"/>
        </w:rPr>
        <w:t>Users</w:t>
      </w:r>
      <w:proofErr w:type="spellEnd"/>
      <w:r w:rsidRPr="00C5215B">
        <w:rPr>
          <w:i w:val="0"/>
          <w:iCs/>
          <w:lang w:val="pt-BR"/>
        </w:rPr>
        <w:t xml:space="preserve">. Dentro da UO </w:t>
      </w:r>
      <w:proofErr w:type="spellStart"/>
      <w:r w:rsidRPr="00C5215B">
        <w:rPr>
          <w:b/>
          <w:bCs/>
          <w:i w:val="0"/>
          <w:iCs/>
          <w:lang w:val="pt-BR"/>
        </w:rPr>
        <w:t>Users</w:t>
      </w:r>
      <w:proofErr w:type="spellEnd"/>
      <w:r w:rsidRPr="00C5215B">
        <w:rPr>
          <w:i w:val="0"/>
          <w:iCs/>
          <w:lang w:val="pt-BR"/>
        </w:rPr>
        <w:t xml:space="preserve"> em TI, criei dois usuários que não possuem direitos administrativos: um com o nome </w:t>
      </w:r>
      <w:r w:rsidRPr="00C5215B">
        <w:rPr>
          <w:b/>
          <w:bCs/>
          <w:i w:val="0"/>
          <w:iCs/>
          <w:lang w:val="pt-BR"/>
        </w:rPr>
        <w:t>João Gomes</w:t>
      </w:r>
      <w:r w:rsidRPr="00C5215B">
        <w:rPr>
          <w:i w:val="0"/>
          <w:iCs/>
          <w:lang w:val="pt-BR"/>
        </w:rPr>
        <w:t xml:space="preserve"> e outro com o nome </w:t>
      </w:r>
      <w:r w:rsidRPr="00C5215B">
        <w:rPr>
          <w:b/>
          <w:bCs/>
          <w:i w:val="0"/>
          <w:iCs/>
          <w:lang w:val="pt-BR"/>
        </w:rPr>
        <w:t>Maria Silva</w:t>
      </w:r>
      <w:r w:rsidRPr="00C5215B">
        <w:rPr>
          <w:i w:val="0"/>
          <w:iCs/>
          <w:lang w:val="pt-BR"/>
        </w:rPr>
        <w:t>.</w:t>
      </w:r>
    </w:p>
    <w:p w14:paraId="7F88499A" w14:textId="420B7A19" w:rsidR="00197BBE" w:rsidRPr="007200B3" w:rsidRDefault="00197BBE" w:rsidP="00C5215B">
      <w:pPr>
        <w:pStyle w:val="Heading3"/>
        <w:spacing w:line="360" w:lineRule="auto"/>
        <w:rPr>
          <w:i w:val="0"/>
        </w:rPr>
      </w:pPr>
    </w:p>
    <w:p w14:paraId="46961286" w14:textId="05AB1738" w:rsidR="00C5215B" w:rsidRPr="00C5215B" w:rsidRDefault="00A243C8" w:rsidP="00C5215B">
      <w:pPr>
        <w:pStyle w:val="Heading3"/>
        <w:spacing w:line="360" w:lineRule="auto"/>
        <w:rPr>
          <w:i w:val="0"/>
          <w:iCs/>
          <w:lang w:val="pt-BR"/>
        </w:rPr>
      </w:pPr>
      <w:r w:rsidRPr="00C5215B">
        <w:rPr>
          <w:i w:val="0"/>
          <w:iCs/>
          <w:noProof/>
        </w:rPr>
        <w:drawing>
          <wp:anchor distT="0" distB="0" distL="114300" distR="114300" simplePos="0" relativeHeight="251662336" behindDoc="0" locked="0" layoutInCell="1" allowOverlap="1" wp14:anchorId="45D3BAFB" wp14:editId="3BD1739A">
            <wp:simplePos x="0" y="0"/>
            <wp:positionH relativeFrom="margin">
              <wp:posOffset>0</wp:posOffset>
            </wp:positionH>
            <wp:positionV relativeFrom="margin">
              <wp:posOffset>3118485</wp:posOffset>
            </wp:positionV>
            <wp:extent cx="2644140" cy="3495040"/>
            <wp:effectExtent l="0" t="0" r="0" b="0"/>
            <wp:wrapSquare wrapText="bothSides"/>
            <wp:docPr id="557440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40166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15B" w:rsidRPr="00C5215B">
        <w:rPr>
          <w:i w:val="0"/>
          <w:iCs/>
          <w:lang w:val="pt-BR"/>
        </w:rPr>
        <w:t xml:space="preserve">Para o usuário </w:t>
      </w:r>
      <w:r w:rsidR="00C5215B" w:rsidRPr="00C5215B">
        <w:rPr>
          <w:b/>
          <w:bCs/>
          <w:i w:val="0"/>
          <w:iCs/>
          <w:lang w:val="pt-BR"/>
        </w:rPr>
        <w:t>João Gomes</w:t>
      </w:r>
      <w:r w:rsidR="00C5215B" w:rsidRPr="00C5215B">
        <w:rPr>
          <w:i w:val="0"/>
          <w:iCs/>
          <w:lang w:val="pt-BR"/>
        </w:rPr>
        <w:t xml:space="preserve">, concedi permissão administrativa seguindo estas etapas: selecionei o usuário no </w:t>
      </w:r>
      <w:r w:rsidR="00C5215B" w:rsidRPr="00C5215B">
        <w:rPr>
          <w:b/>
          <w:bCs/>
          <w:i w:val="0"/>
          <w:iCs/>
          <w:lang w:val="pt-BR"/>
        </w:rPr>
        <w:t xml:space="preserve">Active </w:t>
      </w:r>
      <w:proofErr w:type="spellStart"/>
      <w:r w:rsidR="00C5215B" w:rsidRPr="00C5215B">
        <w:rPr>
          <w:b/>
          <w:bCs/>
          <w:i w:val="0"/>
          <w:iCs/>
          <w:lang w:val="pt-BR"/>
        </w:rPr>
        <w:t>Directory</w:t>
      </w:r>
      <w:proofErr w:type="spellEnd"/>
      <w:r w:rsidR="00C5215B" w:rsidRPr="00C5215B">
        <w:rPr>
          <w:i w:val="0"/>
          <w:iCs/>
          <w:lang w:val="pt-BR"/>
        </w:rPr>
        <w:t xml:space="preserve">, cliquei com o botão direito sobre o nome e escolhi </w:t>
      </w:r>
      <w:r w:rsidR="00C5215B" w:rsidRPr="00C5215B">
        <w:rPr>
          <w:b/>
          <w:bCs/>
          <w:i w:val="0"/>
          <w:iCs/>
          <w:lang w:val="pt-BR"/>
        </w:rPr>
        <w:t>Propriedades</w:t>
      </w:r>
      <w:r w:rsidR="00C5215B" w:rsidRPr="00C5215B">
        <w:rPr>
          <w:i w:val="0"/>
          <w:iCs/>
          <w:lang w:val="pt-BR"/>
        </w:rPr>
        <w:t xml:space="preserve">. Na janela de propriedades, acessei a guia </w:t>
      </w:r>
      <w:proofErr w:type="spellStart"/>
      <w:r w:rsidR="00C5215B" w:rsidRPr="00C5215B">
        <w:rPr>
          <w:b/>
          <w:bCs/>
          <w:i w:val="0"/>
          <w:iCs/>
          <w:lang w:val="pt-BR"/>
        </w:rPr>
        <w:t>Member</w:t>
      </w:r>
      <w:proofErr w:type="spellEnd"/>
      <w:r w:rsidR="00C5215B" w:rsidRPr="00C5215B">
        <w:rPr>
          <w:b/>
          <w:bCs/>
          <w:i w:val="0"/>
          <w:iCs/>
          <w:lang w:val="pt-BR"/>
        </w:rPr>
        <w:t xml:space="preserve"> </w:t>
      </w:r>
      <w:proofErr w:type="spellStart"/>
      <w:r w:rsidR="00C5215B" w:rsidRPr="00C5215B">
        <w:rPr>
          <w:b/>
          <w:bCs/>
          <w:i w:val="0"/>
          <w:iCs/>
          <w:lang w:val="pt-BR"/>
        </w:rPr>
        <w:t>Of</w:t>
      </w:r>
      <w:proofErr w:type="spellEnd"/>
      <w:r w:rsidR="00C5215B" w:rsidRPr="00C5215B">
        <w:rPr>
          <w:i w:val="0"/>
          <w:iCs/>
          <w:lang w:val="pt-BR"/>
        </w:rPr>
        <w:t xml:space="preserve"> e cliquei em </w:t>
      </w:r>
      <w:r w:rsidR="00C5215B" w:rsidRPr="00C5215B">
        <w:rPr>
          <w:b/>
          <w:bCs/>
          <w:i w:val="0"/>
          <w:iCs/>
          <w:lang w:val="pt-BR"/>
        </w:rPr>
        <w:t>Adicionar</w:t>
      </w:r>
      <w:r w:rsidR="00C5215B" w:rsidRPr="00C5215B">
        <w:rPr>
          <w:i w:val="0"/>
          <w:iCs/>
          <w:lang w:val="pt-BR"/>
        </w:rPr>
        <w:t xml:space="preserve">. Na caixa de pesquisa, digitei </w:t>
      </w:r>
      <w:proofErr w:type="spellStart"/>
      <w:r w:rsidR="00C5215B" w:rsidRPr="00C5215B">
        <w:rPr>
          <w:b/>
          <w:bCs/>
          <w:i w:val="0"/>
          <w:iCs/>
          <w:lang w:val="pt-BR"/>
        </w:rPr>
        <w:t>misac_</w:t>
      </w:r>
      <w:proofErr w:type="gramStart"/>
      <w:r w:rsidR="00C5215B" w:rsidRPr="00C5215B">
        <w:rPr>
          <w:b/>
          <w:bCs/>
          <w:i w:val="0"/>
          <w:iCs/>
          <w:lang w:val="pt-BR"/>
        </w:rPr>
        <w:t>vision.local</w:t>
      </w:r>
      <w:proofErr w:type="spellEnd"/>
      <w:proofErr w:type="gramEnd"/>
      <w:r w:rsidR="00C5215B" w:rsidRPr="00C5215B">
        <w:rPr>
          <w:i w:val="0"/>
          <w:iCs/>
          <w:lang w:val="pt-BR"/>
        </w:rPr>
        <w:t xml:space="preserve">, selecionei o grupo </w:t>
      </w:r>
      <w:r w:rsidR="00C5215B" w:rsidRPr="00C5215B">
        <w:rPr>
          <w:b/>
          <w:bCs/>
          <w:i w:val="0"/>
          <w:iCs/>
          <w:lang w:val="pt-BR"/>
        </w:rPr>
        <w:t>Administrators</w:t>
      </w:r>
      <w:r w:rsidR="00C5215B" w:rsidRPr="00C5215B">
        <w:rPr>
          <w:i w:val="0"/>
          <w:iCs/>
          <w:lang w:val="pt-BR"/>
        </w:rPr>
        <w:t xml:space="preserve"> e confirmei em </w:t>
      </w:r>
      <w:r w:rsidR="00C5215B" w:rsidRPr="00C5215B">
        <w:rPr>
          <w:b/>
          <w:bCs/>
          <w:i w:val="0"/>
          <w:iCs/>
          <w:lang w:val="pt-BR"/>
        </w:rPr>
        <w:t>OK</w:t>
      </w:r>
      <w:r w:rsidR="00C5215B" w:rsidRPr="00C5215B">
        <w:rPr>
          <w:i w:val="0"/>
          <w:iCs/>
          <w:lang w:val="pt-BR"/>
        </w:rPr>
        <w:t xml:space="preserve"> para adicionar João Gomes ao grupo.</w:t>
      </w:r>
    </w:p>
    <w:p w14:paraId="06517DC4" w14:textId="77777777" w:rsidR="00C5215B" w:rsidRPr="00C5215B" w:rsidRDefault="00C5215B" w:rsidP="00C5215B">
      <w:pPr>
        <w:pStyle w:val="Heading3"/>
        <w:spacing w:line="360" w:lineRule="auto"/>
        <w:rPr>
          <w:i w:val="0"/>
          <w:iCs/>
          <w:lang w:val="pt-BR"/>
        </w:rPr>
      </w:pPr>
      <w:r w:rsidRPr="00C5215B">
        <w:rPr>
          <w:i w:val="0"/>
          <w:iCs/>
          <w:lang w:val="pt-BR"/>
        </w:rPr>
        <w:t xml:space="preserve">Para concluir, foi necessário inserir o login e a senha do Administrador para autorizar a permissão. Após essa etapa, confirmei as mudanças clicando em </w:t>
      </w:r>
      <w:r w:rsidRPr="00C5215B">
        <w:rPr>
          <w:b/>
          <w:bCs/>
          <w:i w:val="0"/>
          <w:iCs/>
          <w:lang w:val="pt-BR"/>
        </w:rPr>
        <w:t>OK</w:t>
      </w:r>
      <w:r w:rsidRPr="00C5215B">
        <w:rPr>
          <w:i w:val="0"/>
          <w:iCs/>
          <w:lang w:val="pt-BR"/>
        </w:rPr>
        <w:t xml:space="preserve"> para fechar a janela de propriedades do usuário. Verifiquei então que as permissões administrativas foram aplicadas com sucesso.</w:t>
      </w:r>
    </w:p>
    <w:p w14:paraId="5509ECFE" w14:textId="6D2E30A7" w:rsidR="00A243C8" w:rsidRPr="007200B3" w:rsidRDefault="00C5215B" w:rsidP="00C5215B">
      <w:pPr>
        <w:pStyle w:val="Heading3"/>
        <w:spacing w:line="360" w:lineRule="auto"/>
        <w:rPr>
          <w:i w:val="0"/>
        </w:rPr>
      </w:pPr>
      <w:r w:rsidRPr="00C5215B">
        <w:rPr>
          <w:i w:val="0"/>
        </w:rPr>
        <w:t xml:space="preserve">Dentro do domínio, criei uma Unidade Organizacional chamada </w:t>
      </w:r>
      <w:r w:rsidRPr="00C5215B">
        <w:rPr>
          <w:b/>
          <w:bCs/>
          <w:i w:val="0"/>
        </w:rPr>
        <w:t>Grupos</w:t>
      </w:r>
      <w:r w:rsidRPr="00C5215B">
        <w:rPr>
          <w:i w:val="0"/>
        </w:rPr>
        <w:t xml:space="preserve"> e, dentro dela, um grupo chamado </w:t>
      </w:r>
      <w:r w:rsidRPr="00C5215B">
        <w:rPr>
          <w:b/>
          <w:bCs/>
          <w:i w:val="0"/>
        </w:rPr>
        <w:t>IT_Nivel1</w:t>
      </w:r>
      <w:r w:rsidRPr="00C5215B">
        <w:rPr>
          <w:i w:val="0"/>
        </w:rPr>
        <w:t xml:space="preserve">. Defini o tipo do grupo como </w:t>
      </w:r>
      <w:r w:rsidRPr="00C5215B">
        <w:rPr>
          <w:b/>
          <w:bCs/>
          <w:i w:val="0"/>
        </w:rPr>
        <w:t>Global</w:t>
      </w:r>
      <w:r w:rsidRPr="00C5215B">
        <w:rPr>
          <w:i w:val="0"/>
        </w:rPr>
        <w:t xml:space="preserve"> e o escopo como </w:t>
      </w:r>
      <w:r w:rsidRPr="00C5215B">
        <w:rPr>
          <w:b/>
          <w:bCs/>
          <w:i w:val="0"/>
        </w:rPr>
        <w:t>Segurança</w:t>
      </w:r>
      <w:r w:rsidRPr="00C5215B">
        <w:rPr>
          <w:i w:val="0"/>
        </w:rPr>
        <w:t xml:space="preserve">, para controle de permissões. Em seguida, adicionei o usuário </w:t>
      </w:r>
      <w:r w:rsidRPr="00C5215B">
        <w:rPr>
          <w:b/>
          <w:bCs/>
          <w:i w:val="0"/>
        </w:rPr>
        <w:t>Maria Silva</w:t>
      </w:r>
      <w:r w:rsidRPr="00C5215B">
        <w:rPr>
          <w:i w:val="0"/>
        </w:rPr>
        <w:t xml:space="preserve"> ao grupo, garantindo o nível de acesso adequado sem permissões administrativas.</w:t>
      </w:r>
      <w:r w:rsidR="00A243C8" w:rsidRPr="007200B3">
        <w:rPr>
          <w:i w:val="0"/>
          <w:noProof/>
        </w:rPr>
        <w:drawing>
          <wp:anchor distT="0" distB="0" distL="114300" distR="114300" simplePos="0" relativeHeight="251665408" behindDoc="0" locked="0" layoutInCell="1" allowOverlap="1" wp14:anchorId="39861080" wp14:editId="3038E383">
            <wp:simplePos x="0" y="0"/>
            <wp:positionH relativeFrom="margin">
              <wp:posOffset>0</wp:posOffset>
            </wp:positionH>
            <wp:positionV relativeFrom="margin">
              <wp:posOffset>7088505</wp:posOffset>
            </wp:positionV>
            <wp:extent cx="3611880" cy="2020570"/>
            <wp:effectExtent l="0" t="0" r="0" b="0"/>
            <wp:wrapSquare wrapText="bothSides"/>
            <wp:docPr id="124275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5887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352437" w14:textId="77777777" w:rsidR="00C5215B" w:rsidRPr="00C5215B" w:rsidRDefault="00C5215B" w:rsidP="00C5215B">
      <w:pPr>
        <w:pStyle w:val="Heading3"/>
        <w:spacing w:line="360" w:lineRule="auto"/>
        <w:rPr>
          <w:lang w:val="pt-BR"/>
        </w:rPr>
      </w:pPr>
      <w:r w:rsidRPr="00C5215B">
        <w:rPr>
          <w:lang w:val="pt-BR"/>
        </w:rPr>
        <w:lastRenderedPageBreak/>
        <w:t xml:space="preserve">No Windows Server, iniciei clicando no ícone de Pesquisa na barra de tarefas ou pressionando a tecla Windows. No campo de pesquisa, digitei </w:t>
      </w:r>
      <w:r w:rsidRPr="00C5215B">
        <w:rPr>
          <w:b/>
          <w:bCs/>
          <w:lang w:val="pt-BR"/>
        </w:rPr>
        <w:t>"</w:t>
      </w:r>
      <w:proofErr w:type="spellStart"/>
      <w:r w:rsidRPr="00C5215B">
        <w:rPr>
          <w:b/>
          <w:bCs/>
          <w:lang w:val="pt-BR"/>
        </w:rPr>
        <w:t>Group</w:t>
      </w:r>
      <w:proofErr w:type="spellEnd"/>
      <w:r w:rsidRPr="00C5215B">
        <w:rPr>
          <w:b/>
          <w:bCs/>
          <w:lang w:val="pt-BR"/>
        </w:rPr>
        <w:t xml:space="preserve"> </w:t>
      </w:r>
      <w:proofErr w:type="spellStart"/>
      <w:r w:rsidRPr="00C5215B">
        <w:rPr>
          <w:b/>
          <w:bCs/>
          <w:lang w:val="pt-BR"/>
        </w:rPr>
        <w:t>Policy</w:t>
      </w:r>
      <w:proofErr w:type="spellEnd"/>
      <w:r w:rsidRPr="00C5215B">
        <w:rPr>
          <w:b/>
          <w:bCs/>
          <w:lang w:val="pt-BR"/>
        </w:rPr>
        <w:t xml:space="preserve"> Management"</w:t>
      </w:r>
      <w:r w:rsidRPr="00C5215B">
        <w:rPr>
          <w:lang w:val="pt-BR"/>
        </w:rPr>
        <w:t xml:space="preserve">. No Gerenciamento de Diretiva de Grupo, expandi o domínio </w:t>
      </w:r>
      <w:proofErr w:type="spellStart"/>
      <w:r w:rsidRPr="00C5215B">
        <w:rPr>
          <w:b/>
          <w:bCs/>
          <w:lang w:val="pt-BR"/>
        </w:rPr>
        <w:t>misac_</w:t>
      </w:r>
      <w:proofErr w:type="gramStart"/>
      <w:r w:rsidRPr="00C5215B">
        <w:rPr>
          <w:b/>
          <w:bCs/>
          <w:lang w:val="pt-BR"/>
        </w:rPr>
        <w:t>vision.local</w:t>
      </w:r>
      <w:proofErr w:type="spellEnd"/>
      <w:proofErr w:type="gramEnd"/>
      <w:r w:rsidRPr="00C5215B">
        <w:rPr>
          <w:lang w:val="pt-BR"/>
        </w:rPr>
        <w:t xml:space="preserve"> e localizei a Unidade Organizacional (UO) chamada </w:t>
      </w:r>
      <w:r w:rsidRPr="00C5215B">
        <w:rPr>
          <w:b/>
          <w:bCs/>
          <w:lang w:val="pt-BR"/>
        </w:rPr>
        <w:t>Grupos</w:t>
      </w:r>
      <w:r w:rsidRPr="00C5215B">
        <w:rPr>
          <w:lang w:val="pt-BR"/>
        </w:rPr>
        <w:t>.</w:t>
      </w:r>
    </w:p>
    <w:p w14:paraId="22BB2AD9" w14:textId="77777777" w:rsidR="00C5215B" w:rsidRPr="00C5215B" w:rsidRDefault="00C5215B" w:rsidP="00C5215B">
      <w:pPr>
        <w:pStyle w:val="Heading3"/>
        <w:spacing w:line="360" w:lineRule="auto"/>
        <w:rPr>
          <w:lang w:val="pt-BR"/>
        </w:rPr>
      </w:pPr>
      <w:r w:rsidRPr="00C5215B">
        <w:rPr>
          <w:lang w:val="pt-BR"/>
        </w:rPr>
        <w:t xml:space="preserve">Cliquei com o botão direito do mouse sobre a UO </w:t>
      </w:r>
      <w:r w:rsidRPr="00C5215B">
        <w:rPr>
          <w:b/>
          <w:bCs/>
          <w:lang w:val="pt-BR"/>
        </w:rPr>
        <w:t>Grupos</w:t>
      </w:r>
      <w:r w:rsidRPr="00C5215B">
        <w:rPr>
          <w:lang w:val="pt-BR"/>
        </w:rPr>
        <w:t xml:space="preserve"> e selecionei a opção </w:t>
      </w:r>
      <w:r w:rsidRPr="00C5215B">
        <w:rPr>
          <w:b/>
          <w:bCs/>
          <w:lang w:val="pt-BR"/>
        </w:rPr>
        <w:t>Criar uma GPO neste domínio e linkar aqui</w:t>
      </w:r>
      <w:r w:rsidRPr="00C5215B">
        <w:rPr>
          <w:lang w:val="pt-BR"/>
        </w:rPr>
        <w:t xml:space="preserve">. Isso abriu uma janela para nomear a nova GPO. </w:t>
      </w:r>
      <w:proofErr w:type="spellStart"/>
      <w:r w:rsidRPr="00C5215B">
        <w:rPr>
          <w:lang w:val="pt-BR"/>
        </w:rPr>
        <w:t>Inserei</w:t>
      </w:r>
      <w:proofErr w:type="spellEnd"/>
      <w:r w:rsidRPr="00C5215B">
        <w:rPr>
          <w:lang w:val="pt-BR"/>
        </w:rPr>
        <w:t xml:space="preserve"> o nome </w:t>
      </w:r>
      <w:r w:rsidRPr="00C5215B">
        <w:rPr>
          <w:b/>
          <w:bCs/>
          <w:lang w:val="pt-BR"/>
        </w:rPr>
        <w:t>USB</w:t>
      </w:r>
      <w:r w:rsidRPr="00C5215B">
        <w:rPr>
          <w:lang w:val="pt-BR"/>
        </w:rPr>
        <w:t xml:space="preserve"> e cliquei em </w:t>
      </w:r>
      <w:r w:rsidRPr="00C5215B">
        <w:rPr>
          <w:b/>
          <w:bCs/>
          <w:lang w:val="pt-BR"/>
        </w:rPr>
        <w:t>OK</w:t>
      </w:r>
      <w:r w:rsidRPr="00C5215B">
        <w:rPr>
          <w:lang w:val="pt-BR"/>
        </w:rPr>
        <w:t xml:space="preserve"> para criar a GPO.</w:t>
      </w:r>
    </w:p>
    <w:p w14:paraId="01678AA5" w14:textId="335F8A9C" w:rsidR="00C5215B" w:rsidRPr="00C5215B" w:rsidRDefault="00C5215B" w:rsidP="00C5215B">
      <w:pPr>
        <w:pStyle w:val="Heading3"/>
        <w:spacing w:line="360" w:lineRule="auto"/>
        <w:rPr>
          <w:lang w:val="pt-BR"/>
        </w:rPr>
      </w:pPr>
      <w:r w:rsidRPr="00C5215B">
        <w:rPr>
          <w:lang w:val="pt-BR"/>
        </w:rPr>
        <w:t xml:space="preserve">Após a criação, cliquei com o botão direito na GPO </w:t>
      </w:r>
      <w:r w:rsidRPr="00C5215B">
        <w:rPr>
          <w:b/>
          <w:bCs/>
          <w:lang w:val="pt-BR"/>
        </w:rPr>
        <w:t>USB</w:t>
      </w:r>
      <w:r w:rsidRPr="00C5215B">
        <w:rPr>
          <w:lang w:val="pt-BR"/>
        </w:rPr>
        <w:t xml:space="preserve"> e selecionei a opção </w:t>
      </w:r>
      <w:r w:rsidRPr="00C5215B">
        <w:rPr>
          <w:b/>
          <w:bCs/>
          <w:lang w:val="pt-BR"/>
        </w:rPr>
        <w:t>editar</w:t>
      </w:r>
      <w:r w:rsidRPr="00C5215B">
        <w:rPr>
          <w:lang w:val="pt-BR"/>
        </w:rPr>
        <w:t xml:space="preserve">, abrindo o Editor de Gerenciamento de Política de Grupo. No Editor, naveguei até </w:t>
      </w:r>
      <w:r w:rsidRPr="00C5215B">
        <w:rPr>
          <w:b/>
          <w:bCs/>
          <w:lang w:val="pt-BR"/>
        </w:rPr>
        <w:t xml:space="preserve">Configuração do Computador &gt; Policies &gt; </w:t>
      </w:r>
      <w:proofErr w:type="spellStart"/>
      <w:r w:rsidRPr="00C5215B">
        <w:rPr>
          <w:b/>
          <w:bCs/>
          <w:lang w:val="pt-BR"/>
        </w:rPr>
        <w:t>Administrative</w:t>
      </w:r>
      <w:proofErr w:type="spellEnd"/>
      <w:r w:rsidRPr="00C5215B">
        <w:rPr>
          <w:b/>
          <w:bCs/>
          <w:lang w:val="pt-BR"/>
        </w:rPr>
        <w:t xml:space="preserve"> </w:t>
      </w:r>
      <w:proofErr w:type="spellStart"/>
      <w:r w:rsidRPr="00C5215B">
        <w:rPr>
          <w:b/>
          <w:bCs/>
          <w:lang w:val="pt-BR"/>
        </w:rPr>
        <w:t>Templates</w:t>
      </w:r>
      <w:proofErr w:type="spellEnd"/>
      <w:r w:rsidRPr="00C5215B">
        <w:rPr>
          <w:b/>
          <w:bCs/>
          <w:lang w:val="pt-BR"/>
        </w:rPr>
        <w:t xml:space="preserve"> &gt; System &gt; </w:t>
      </w:r>
      <w:proofErr w:type="spellStart"/>
      <w:r w:rsidRPr="00C5215B">
        <w:rPr>
          <w:b/>
          <w:bCs/>
          <w:lang w:val="pt-BR"/>
        </w:rPr>
        <w:t>Removable</w:t>
      </w:r>
      <w:proofErr w:type="spellEnd"/>
      <w:r w:rsidRPr="00C5215B">
        <w:rPr>
          <w:b/>
          <w:bCs/>
          <w:lang w:val="pt-BR"/>
        </w:rPr>
        <w:t xml:space="preserve"> </w:t>
      </w:r>
      <w:proofErr w:type="spellStart"/>
      <w:r w:rsidRPr="00C5215B">
        <w:rPr>
          <w:b/>
          <w:bCs/>
          <w:lang w:val="pt-BR"/>
        </w:rPr>
        <w:t>Storage</w:t>
      </w:r>
      <w:proofErr w:type="spellEnd"/>
      <w:r w:rsidRPr="00C5215B">
        <w:rPr>
          <w:b/>
          <w:bCs/>
          <w:lang w:val="pt-BR"/>
        </w:rPr>
        <w:t xml:space="preserve"> Access</w:t>
      </w:r>
      <w:r w:rsidRPr="00C5215B">
        <w:rPr>
          <w:lang w:val="pt-BR"/>
        </w:rPr>
        <w:t>.</w:t>
      </w:r>
    </w:p>
    <w:p w14:paraId="597D3F79" w14:textId="77777777" w:rsidR="00C5215B" w:rsidRDefault="0038392F" w:rsidP="002075D2">
      <w:pPr>
        <w:pStyle w:val="Heading3"/>
        <w:spacing w:line="360" w:lineRule="auto"/>
        <w:rPr>
          <w:i w:val="0"/>
        </w:rPr>
      </w:pPr>
      <w:r w:rsidRPr="007200B3">
        <w:rPr>
          <w:i w:val="0"/>
          <w:noProof/>
          <w:lang w:val="pt-BR"/>
        </w:rPr>
        <w:drawing>
          <wp:anchor distT="0" distB="0" distL="114300" distR="114300" simplePos="0" relativeHeight="251667456" behindDoc="0" locked="0" layoutInCell="1" allowOverlap="1" wp14:anchorId="703CDCE7" wp14:editId="390EA39E">
            <wp:simplePos x="0" y="0"/>
            <wp:positionH relativeFrom="margin">
              <wp:posOffset>0</wp:posOffset>
            </wp:positionH>
            <wp:positionV relativeFrom="margin">
              <wp:posOffset>5480685</wp:posOffset>
            </wp:positionV>
            <wp:extent cx="3200400" cy="2476500"/>
            <wp:effectExtent l="0" t="0" r="0" b="0"/>
            <wp:wrapSquare wrapText="bothSides"/>
            <wp:docPr id="535581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81118" name="Picture 1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00B3">
        <w:rPr>
          <w:i w:val="0"/>
          <w:noProof/>
          <w:lang w:val="pt-BR"/>
        </w:rPr>
        <w:drawing>
          <wp:anchor distT="0" distB="0" distL="114300" distR="114300" simplePos="0" relativeHeight="251666432" behindDoc="0" locked="0" layoutInCell="1" allowOverlap="1" wp14:anchorId="493B7C86" wp14:editId="25703F79">
            <wp:simplePos x="0" y="0"/>
            <wp:positionH relativeFrom="margin">
              <wp:posOffset>0</wp:posOffset>
            </wp:positionH>
            <wp:positionV relativeFrom="margin">
              <wp:posOffset>2628900</wp:posOffset>
            </wp:positionV>
            <wp:extent cx="3810000" cy="1904365"/>
            <wp:effectExtent l="0" t="0" r="0" b="0"/>
            <wp:wrapSquare wrapText="bothSides"/>
            <wp:docPr id="1884185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85389" name="Picture 1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15B" w:rsidRPr="00C5215B">
        <w:rPr>
          <w:rFonts w:asciiTheme="minorHAnsi" w:eastAsiaTheme="minorEastAsia" w:hAnsiTheme="minorHAnsi" w:cstheme="minorBidi"/>
          <w:i w:val="0"/>
          <w:color w:val="FFFFFF" w:themeColor="background1"/>
          <w:sz w:val="28"/>
        </w:rPr>
        <w:t xml:space="preserve"> </w:t>
      </w:r>
      <w:r w:rsidR="00C5215B" w:rsidRPr="00C5215B">
        <w:rPr>
          <w:i w:val="0"/>
        </w:rPr>
        <w:t xml:space="preserve">Dentro da seção </w:t>
      </w:r>
      <w:r w:rsidR="00C5215B" w:rsidRPr="00C5215B">
        <w:rPr>
          <w:b/>
          <w:bCs/>
          <w:i w:val="0"/>
        </w:rPr>
        <w:t>Removable Storage Access</w:t>
      </w:r>
      <w:r w:rsidR="00C5215B" w:rsidRPr="00C5215B">
        <w:rPr>
          <w:i w:val="0"/>
        </w:rPr>
        <w:t xml:space="preserve">, localizei a política chamada </w:t>
      </w:r>
      <w:r w:rsidR="00C5215B" w:rsidRPr="00C5215B">
        <w:rPr>
          <w:b/>
          <w:bCs/>
          <w:i w:val="0"/>
        </w:rPr>
        <w:t>Removable Disk: Deny read access</w:t>
      </w:r>
      <w:r w:rsidR="00C5215B" w:rsidRPr="00C5215B">
        <w:rPr>
          <w:i w:val="0"/>
        </w:rPr>
        <w:t xml:space="preserve">. Cliquei duas vezes nessa política para abrir suas configurações. Na janela que se abriu, selecionei </w:t>
      </w:r>
      <w:r w:rsidR="00C5215B" w:rsidRPr="00C5215B">
        <w:rPr>
          <w:b/>
          <w:bCs/>
          <w:i w:val="0"/>
        </w:rPr>
        <w:t>Habilitado</w:t>
      </w:r>
      <w:r w:rsidR="00C5215B" w:rsidRPr="00C5215B">
        <w:rPr>
          <w:i w:val="0"/>
        </w:rPr>
        <w:t xml:space="preserve">, adicionei um comentário </w:t>
      </w:r>
      <w:r w:rsidR="00C5215B" w:rsidRPr="00C5215B">
        <w:rPr>
          <w:b/>
          <w:bCs/>
          <w:i w:val="0"/>
        </w:rPr>
        <w:t>“Bloqueio de acesso às portas USB”</w:t>
      </w:r>
      <w:r w:rsidR="00C5215B" w:rsidRPr="00C5215B">
        <w:rPr>
          <w:i w:val="0"/>
        </w:rPr>
        <w:t xml:space="preserve"> e cliquei em </w:t>
      </w:r>
      <w:r w:rsidR="00C5215B" w:rsidRPr="00C5215B">
        <w:rPr>
          <w:b/>
          <w:bCs/>
          <w:i w:val="0"/>
        </w:rPr>
        <w:t>OK</w:t>
      </w:r>
      <w:r w:rsidR="00C5215B" w:rsidRPr="00C5215B">
        <w:rPr>
          <w:i w:val="0"/>
        </w:rPr>
        <w:t xml:space="preserve"> para aplicar as alterações. Essa configuração garantiu que todos os dispositivos de armazenamento USB fossem bloqueados nas máquinas onde a GPO foi aplicada.</w:t>
      </w:r>
    </w:p>
    <w:p w14:paraId="722AFEEF" w14:textId="512BD8AE" w:rsidR="00A07699" w:rsidRPr="007200B3" w:rsidRDefault="00C5215B" w:rsidP="002075D2">
      <w:pPr>
        <w:pStyle w:val="Heading3"/>
        <w:spacing w:line="360" w:lineRule="auto"/>
        <w:rPr>
          <w:i w:val="0"/>
          <w:lang w:val="pt-BR"/>
        </w:rPr>
      </w:pPr>
      <w:r w:rsidRPr="00C5215B">
        <w:rPr>
          <w:i w:val="0"/>
        </w:rPr>
        <w:t xml:space="preserve">Após isso, em </w:t>
      </w:r>
      <w:r w:rsidRPr="00C5215B">
        <w:rPr>
          <w:b/>
          <w:bCs/>
          <w:i w:val="0"/>
        </w:rPr>
        <w:t>Group Policy Management</w:t>
      </w:r>
      <w:r w:rsidRPr="00C5215B">
        <w:rPr>
          <w:i w:val="0"/>
        </w:rPr>
        <w:t xml:space="preserve">, selecionei a GPO </w:t>
      </w:r>
      <w:r w:rsidRPr="00C5215B">
        <w:rPr>
          <w:b/>
          <w:bCs/>
          <w:i w:val="0"/>
        </w:rPr>
        <w:t>USB</w:t>
      </w:r>
      <w:r w:rsidRPr="00C5215B">
        <w:rPr>
          <w:i w:val="0"/>
        </w:rPr>
        <w:t xml:space="preserve"> e cliquei em </w:t>
      </w:r>
      <w:r w:rsidRPr="00C5215B">
        <w:rPr>
          <w:b/>
          <w:bCs/>
          <w:i w:val="0"/>
        </w:rPr>
        <w:t>OK</w:t>
      </w:r>
      <w:r w:rsidRPr="00C5215B">
        <w:rPr>
          <w:i w:val="0"/>
        </w:rPr>
        <w:t xml:space="preserve"> para vinculá-la ao domínio. Depois de realizar essas configurações, verifiquei se a GPO </w:t>
      </w:r>
      <w:r w:rsidRPr="00C5215B">
        <w:rPr>
          <w:b/>
          <w:bCs/>
          <w:i w:val="0"/>
        </w:rPr>
        <w:t>USB</w:t>
      </w:r>
      <w:r w:rsidRPr="00C5215B">
        <w:rPr>
          <w:i w:val="0"/>
        </w:rPr>
        <w:t xml:space="preserve"> estava vinculada à UO </w:t>
      </w:r>
      <w:r w:rsidRPr="00C5215B">
        <w:rPr>
          <w:b/>
          <w:bCs/>
          <w:i w:val="0"/>
        </w:rPr>
        <w:t>Grupos</w:t>
      </w:r>
      <w:r w:rsidRPr="00C5215B">
        <w:rPr>
          <w:i w:val="0"/>
        </w:rPr>
        <w:t xml:space="preserve">, garantindo que a política fosse corretamente aplicada aos membros do grupo </w:t>
      </w:r>
      <w:r w:rsidRPr="00C5215B">
        <w:rPr>
          <w:b/>
          <w:bCs/>
          <w:i w:val="0"/>
        </w:rPr>
        <w:t>IT_Nivel1</w:t>
      </w:r>
      <w:r w:rsidRPr="00C5215B">
        <w:rPr>
          <w:i w:val="0"/>
        </w:rPr>
        <w:t>.</w:t>
      </w:r>
    </w:p>
    <w:p w14:paraId="1DE65B91" w14:textId="77777777" w:rsidR="00A07699" w:rsidRPr="007200B3" w:rsidRDefault="00A07699" w:rsidP="002075D2">
      <w:pPr>
        <w:pStyle w:val="Heading3"/>
        <w:spacing w:line="360" w:lineRule="auto"/>
        <w:rPr>
          <w:i w:val="0"/>
          <w:lang w:val="pt-BR"/>
        </w:rPr>
      </w:pPr>
    </w:p>
    <w:p w14:paraId="03FD86F2" w14:textId="77777777" w:rsidR="00A07699" w:rsidRPr="007200B3" w:rsidRDefault="00A07699" w:rsidP="002075D2">
      <w:pPr>
        <w:pStyle w:val="Heading3"/>
        <w:spacing w:line="360" w:lineRule="auto"/>
        <w:rPr>
          <w:i w:val="0"/>
          <w:lang w:val="pt-BR"/>
        </w:rPr>
      </w:pPr>
    </w:p>
    <w:p w14:paraId="0926F805" w14:textId="77777777" w:rsidR="00A07699" w:rsidRPr="007200B3" w:rsidRDefault="00A07699" w:rsidP="002075D2">
      <w:pPr>
        <w:pStyle w:val="Heading3"/>
        <w:spacing w:line="360" w:lineRule="auto"/>
        <w:rPr>
          <w:i w:val="0"/>
          <w:lang w:val="pt-BR"/>
        </w:rPr>
      </w:pPr>
    </w:p>
    <w:p w14:paraId="6BD18180" w14:textId="77777777" w:rsidR="00A07699" w:rsidRPr="007200B3" w:rsidRDefault="00A07699" w:rsidP="002075D2">
      <w:pPr>
        <w:pStyle w:val="Heading3"/>
        <w:spacing w:line="360" w:lineRule="auto"/>
        <w:rPr>
          <w:i w:val="0"/>
          <w:lang w:val="pt-BR"/>
        </w:rPr>
      </w:pPr>
    </w:p>
    <w:p w14:paraId="4D8A9F9B" w14:textId="77777777" w:rsidR="00A07699" w:rsidRPr="007200B3" w:rsidRDefault="00A07699" w:rsidP="002075D2">
      <w:pPr>
        <w:pStyle w:val="Heading3"/>
        <w:spacing w:line="360" w:lineRule="auto"/>
        <w:rPr>
          <w:i w:val="0"/>
          <w:lang w:val="pt-BR"/>
        </w:rPr>
      </w:pPr>
    </w:p>
    <w:p w14:paraId="2C627E59" w14:textId="77777777" w:rsidR="00A07699" w:rsidRPr="007200B3" w:rsidRDefault="00A07699" w:rsidP="002075D2">
      <w:pPr>
        <w:pStyle w:val="Heading3"/>
        <w:spacing w:line="360" w:lineRule="auto"/>
        <w:rPr>
          <w:i w:val="0"/>
          <w:lang w:val="pt-BR"/>
        </w:rPr>
      </w:pPr>
    </w:p>
    <w:p w14:paraId="68626F8B" w14:textId="77777777" w:rsidR="00A07699" w:rsidRPr="007200B3" w:rsidRDefault="00A07699" w:rsidP="002075D2">
      <w:pPr>
        <w:pStyle w:val="Heading3"/>
        <w:spacing w:line="360" w:lineRule="auto"/>
        <w:rPr>
          <w:i w:val="0"/>
          <w:lang w:val="pt-BR"/>
        </w:rPr>
      </w:pPr>
    </w:p>
    <w:p w14:paraId="4F6D34D3" w14:textId="2B907345" w:rsidR="00C5215B" w:rsidRDefault="00C5215B" w:rsidP="002075D2">
      <w:pPr>
        <w:pStyle w:val="Heading3"/>
        <w:spacing w:line="360" w:lineRule="auto"/>
        <w:rPr>
          <w:i w:val="0"/>
        </w:rPr>
      </w:pPr>
      <w:r w:rsidRPr="00C5215B">
        <w:rPr>
          <w:i w:val="0"/>
        </w:rPr>
        <w:lastRenderedPageBreak/>
        <w:t xml:space="preserve">Para assegurar que as alterações fossem refletidas nas máquinas do domínio, acessei a máquina virtual (Windows 10) e fiz o login com os dados do usuário </w:t>
      </w:r>
      <w:r w:rsidRPr="00C5215B">
        <w:rPr>
          <w:b/>
          <w:bCs/>
          <w:i w:val="0"/>
        </w:rPr>
        <w:t>João Gomes</w:t>
      </w:r>
      <w:r w:rsidRPr="00C5215B">
        <w:rPr>
          <w:i w:val="0"/>
        </w:rPr>
        <w:t xml:space="preserve">. Durante o processo de login, foi marcada a opção de </w:t>
      </w:r>
      <w:r w:rsidRPr="00C5215B">
        <w:rPr>
          <w:b/>
          <w:bCs/>
          <w:i w:val="0"/>
        </w:rPr>
        <w:t>alteração obrigatória de senha no primeiro acesso</w:t>
      </w:r>
      <w:r w:rsidRPr="00C5215B">
        <w:rPr>
          <w:i w:val="0"/>
        </w:rPr>
        <w:t>, sendo necessário realizar a troca da senha atual.</w:t>
      </w:r>
    </w:p>
    <w:p w14:paraId="0A15F092" w14:textId="77777777" w:rsidR="00C5215B" w:rsidRDefault="00C5215B" w:rsidP="002075D2">
      <w:pPr>
        <w:pStyle w:val="Heading3"/>
        <w:spacing w:line="360" w:lineRule="auto"/>
        <w:rPr>
          <w:i w:val="0"/>
        </w:rPr>
      </w:pPr>
    </w:p>
    <w:p w14:paraId="5CFC315D" w14:textId="6EE69A88" w:rsidR="002075D2" w:rsidRPr="007200B3" w:rsidRDefault="007200B3" w:rsidP="002075D2">
      <w:pPr>
        <w:pStyle w:val="Heading3"/>
        <w:spacing w:line="360" w:lineRule="auto"/>
        <w:rPr>
          <w:i w:val="0"/>
          <w:lang w:val="pt-BR"/>
        </w:rPr>
      </w:pPr>
      <w:r w:rsidRPr="007200B3">
        <w:rPr>
          <w:i w:val="0"/>
          <w:noProof/>
          <w:lang w:val="pt-BR"/>
        </w:rPr>
        <w:drawing>
          <wp:anchor distT="0" distB="0" distL="114300" distR="114300" simplePos="0" relativeHeight="251668480" behindDoc="0" locked="0" layoutInCell="1" allowOverlap="1" wp14:anchorId="07CF3FCE" wp14:editId="19603A12">
            <wp:simplePos x="0" y="0"/>
            <wp:positionH relativeFrom="margin">
              <wp:posOffset>0</wp:posOffset>
            </wp:positionH>
            <wp:positionV relativeFrom="margin">
              <wp:posOffset>1556385</wp:posOffset>
            </wp:positionV>
            <wp:extent cx="3923665" cy="1325880"/>
            <wp:effectExtent l="0" t="0" r="0" b="0"/>
            <wp:wrapSquare wrapText="bothSides"/>
            <wp:docPr id="1709293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93329" name="Picture 1" descr="A screenshot of a computer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"/>
                    <a:stretch/>
                  </pic:blipFill>
                  <pic:spPr bwMode="auto">
                    <a:xfrm>
                      <a:off x="0" y="0"/>
                      <a:ext cx="3923665" cy="13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5215B" w:rsidRPr="00C5215B">
        <w:rPr>
          <w:rFonts w:asciiTheme="minorHAnsi" w:eastAsiaTheme="minorEastAsia" w:hAnsiTheme="minorHAnsi" w:cstheme="minorBidi"/>
          <w:i w:val="0"/>
          <w:color w:val="FFFFFF" w:themeColor="background1"/>
          <w:sz w:val="28"/>
        </w:rPr>
        <w:t xml:space="preserve"> </w:t>
      </w:r>
      <w:r w:rsidR="00C5215B" w:rsidRPr="00C5215B">
        <w:rPr>
          <w:i w:val="0"/>
        </w:rPr>
        <w:t xml:space="preserve">Após a alteração da senha, realizei o login e abri o </w:t>
      </w:r>
      <w:r w:rsidR="00C5215B" w:rsidRPr="00C5215B">
        <w:rPr>
          <w:b/>
          <w:bCs/>
          <w:i w:val="0"/>
        </w:rPr>
        <w:t>Prompt de Comando (cmd)</w:t>
      </w:r>
      <w:r w:rsidR="00C5215B" w:rsidRPr="00C5215B">
        <w:rPr>
          <w:i w:val="0"/>
        </w:rPr>
        <w:t xml:space="preserve">. Em seguida, executei o comando </w:t>
      </w:r>
      <w:r w:rsidR="00C5215B" w:rsidRPr="00C5215B">
        <w:rPr>
          <w:b/>
          <w:bCs/>
          <w:i w:val="0"/>
        </w:rPr>
        <w:t>gpupdate /force</w:t>
      </w:r>
      <w:r w:rsidR="00C5215B" w:rsidRPr="00C5215B">
        <w:rPr>
          <w:i w:val="0"/>
        </w:rPr>
        <w:t xml:space="preserve"> para garantir que o bloqueio de dispositivos USB fosse efetivado imediatamente.</w:t>
      </w:r>
    </w:p>
    <w:p w14:paraId="0051DB93" w14:textId="77777777" w:rsidR="00A07699" w:rsidRDefault="00A07699" w:rsidP="002075D2">
      <w:pPr>
        <w:pStyle w:val="Heading3"/>
        <w:spacing w:line="360" w:lineRule="auto"/>
        <w:rPr>
          <w:lang w:val="pt-BR"/>
        </w:rPr>
      </w:pPr>
    </w:p>
    <w:p w14:paraId="760C86F4" w14:textId="77777777" w:rsidR="007200B3" w:rsidRDefault="007200B3" w:rsidP="002075D2">
      <w:pPr>
        <w:pStyle w:val="Heading3"/>
        <w:spacing w:line="360" w:lineRule="auto"/>
        <w:rPr>
          <w:lang w:val="pt-BR"/>
        </w:rPr>
      </w:pPr>
    </w:p>
    <w:p w14:paraId="180C199F" w14:textId="658175FC" w:rsidR="007200B3" w:rsidRPr="00C5215B" w:rsidRDefault="007200B3" w:rsidP="002075D2">
      <w:pPr>
        <w:pStyle w:val="Heading3"/>
        <w:spacing w:line="360" w:lineRule="auto"/>
        <w:rPr>
          <w:b/>
          <w:bCs/>
          <w:i w:val="0"/>
          <w:lang w:val="pt-BR"/>
        </w:rPr>
      </w:pPr>
      <w:r w:rsidRPr="007200B3">
        <w:rPr>
          <w:b/>
          <w:bCs/>
          <w:i w:val="0"/>
          <w:lang w:val="pt-BR"/>
        </w:rPr>
        <w:t>Conclusão</w:t>
      </w:r>
    </w:p>
    <w:p w14:paraId="7D09E31D" w14:textId="77777777" w:rsidR="00E42444" w:rsidRPr="00E42444" w:rsidRDefault="00E42444" w:rsidP="00E42444">
      <w:pPr>
        <w:pStyle w:val="Heading3"/>
        <w:spacing w:line="360" w:lineRule="auto"/>
        <w:rPr>
          <w:i w:val="0"/>
          <w:iCs/>
          <w:lang w:val="pt-BR"/>
        </w:rPr>
      </w:pPr>
      <w:r w:rsidRPr="00E42444">
        <w:rPr>
          <w:i w:val="0"/>
          <w:iCs/>
          <w:lang w:val="pt-BR"/>
        </w:rPr>
        <w:t xml:space="preserve">A instalação e configuração do Windows Server 2022 foram concluídas com êxito, transformando a máquina em um controlador de domínio com as configurações de rede e segurança adequadas para o ambiente. Durante o processo, foram configurados o </w:t>
      </w:r>
      <w:r w:rsidRPr="00E42444">
        <w:rPr>
          <w:b/>
          <w:bCs/>
          <w:i w:val="0"/>
          <w:iCs/>
          <w:lang w:val="pt-BR"/>
        </w:rPr>
        <w:t xml:space="preserve">Active </w:t>
      </w:r>
      <w:proofErr w:type="spellStart"/>
      <w:r w:rsidRPr="00E42444">
        <w:rPr>
          <w:b/>
          <w:bCs/>
          <w:i w:val="0"/>
          <w:iCs/>
          <w:lang w:val="pt-BR"/>
        </w:rPr>
        <w:t>Directory</w:t>
      </w:r>
      <w:proofErr w:type="spellEnd"/>
      <w:r w:rsidRPr="00E42444">
        <w:rPr>
          <w:b/>
          <w:bCs/>
          <w:i w:val="0"/>
          <w:iCs/>
          <w:lang w:val="pt-BR"/>
        </w:rPr>
        <w:t xml:space="preserve"> Domain Services (AD DS)</w:t>
      </w:r>
      <w:r w:rsidRPr="00E42444">
        <w:rPr>
          <w:i w:val="0"/>
          <w:iCs/>
          <w:lang w:val="pt-BR"/>
        </w:rPr>
        <w:t xml:space="preserve"> e o servidor </w:t>
      </w:r>
      <w:r w:rsidRPr="00E42444">
        <w:rPr>
          <w:b/>
          <w:bCs/>
          <w:i w:val="0"/>
          <w:iCs/>
          <w:lang w:val="pt-BR"/>
        </w:rPr>
        <w:t>DNS</w:t>
      </w:r>
      <w:r w:rsidRPr="00E42444">
        <w:rPr>
          <w:i w:val="0"/>
          <w:iCs/>
          <w:lang w:val="pt-BR"/>
        </w:rPr>
        <w:t>, além de Unidades Organizacionais (</w:t>
      </w:r>
      <w:proofErr w:type="spellStart"/>
      <w:r w:rsidRPr="00E42444">
        <w:rPr>
          <w:i w:val="0"/>
          <w:iCs/>
          <w:lang w:val="pt-BR"/>
        </w:rPr>
        <w:t>UOs</w:t>
      </w:r>
      <w:proofErr w:type="spellEnd"/>
      <w:r w:rsidRPr="00E42444">
        <w:rPr>
          <w:i w:val="0"/>
          <w:iCs/>
          <w:lang w:val="pt-BR"/>
        </w:rPr>
        <w:t>) e grupos para organizar e gerenciar usuários e dispositivos de forma eficaz.</w:t>
      </w:r>
    </w:p>
    <w:p w14:paraId="7F5AB7FB" w14:textId="77777777" w:rsidR="00E42444" w:rsidRPr="00E42444" w:rsidRDefault="00E42444" w:rsidP="00E42444">
      <w:pPr>
        <w:pStyle w:val="Heading3"/>
        <w:spacing w:line="360" w:lineRule="auto"/>
        <w:rPr>
          <w:i w:val="0"/>
          <w:iCs/>
          <w:lang w:val="pt-BR"/>
        </w:rPr>
      </w:pPr>
      <w:r w:rsidRPr="00E42444">
        <w:rPr>
          <w:i w:val="0"/>
          <w:iCs/>
          <w:lang w:val="pt-BR"/>
        </w:rPr>
        <w:t xml:space="preserve">A política de segurança foi reforçada com restrições de acesso, como o bloqueio de dispositivos USB por meio de uma </w:t>
      </w:r>
      <w:r w:rsidRPr="00E42444">
        <w:rPr>
          <w:b/>
          <w:bCs/>
          <w:i w:val="0"/>
          <w:iCs/>
          <w:lang w:val="pt-BR"/>
        </w:rPr>
        <w:t>GPO (</w:t>
      </w:r>
      <w:proofErr w:type="spellStart"/>
      <w:r w:rsidRPr="00E42444">
        <w:rPr>
          <w:b/>
          <w:bCs/>
          <w:i w:val="0"/>
          <w:iCs/>
          <w:lang w:val="pt-BR"/>
        </w:rPr>
        <w:t>Group</w:t>
      </w:r>
      <w:proofErr w:type="spellEnd"/>
      <w:r w:rsidRPr="00E42444">
        <w:rPr>
          <w:b/>
          <w:bCs/>
          <w:i w:val="0"/>
          <w:iCs/>
          <w:lang w:val="pt-BR"/>
        </w:rPr>
        <w:t xml:space="preserve"> </w:t>
      </w:r>
      <w:proofErr w:type="spellStart"/>
      <w:r w:rsidRPr="00E42444">
        <w:rPr>
          <w:b/>
          <w:bCs/>
          <w:i w:val="0"/>
          <w:iCs/>
          <w:lang w:val="pt-BR"/>
        </w:rPr>
        <w:t>Policy</w:t>
      </w:r>
      <w:proofErr w:type="spellEnd"/>
      <w:r w:rsidRPr="00E42444">
        <w:rPr>
          <w:b/>
          <w:bCs/>
          <w:i w:val="0"/>
          <w:iCs/>
          <w:lang w:val="pt-BR"/>
        </w:rPr>
        <w:t xml:space="preserve"> </w:t>
      </w:r>
      <w:proofErr w:type="spellStart"/>
      <w:r w:rsidRPr="00E42444">
        <w:rPr>
          <w:b/>
          <w:bCs/>
          <w:i w:val="0"/>
          <w:iCs/>
          <w:lang w:val="pt-BR"/>
        </w:rPr>
        <w:t>Object</w:t>
      </w:r>
      <w:proofErr w:type="spellEnd"/>
      <w:r w:rsidRPr="00E42444">
        <w:rPr>
          <w:b/>
          <w:bCs/>
          <w:i w:val="0"/>
          <w:iCs/>
          <w:lang w:val="pt-BR"/>
        </w:rPr>
        <w:t>)</w:t>
      </w:r>
      <w:r w:rsidRPr="00E42444">
        <w:rPr>
          <w:i w:val="0"/>
          <w:iCs/>
          <w:lang w:val="pt-BR"/>
        </w:rPr>
        <w:t xml:space="preserve">, que foi aplicada imediatamente com o comando </w:t>
      </w:r>
      <w:proofErr w:type="spellStart"/>
      <w:r w:rsidRPr="00E42444">
        <w:rPr>
          <w:b/>
          <w:bCs/>
          <w:i w:val="0"/>
          <w:iCs/>
          <w:lang w:val="pt-BR"/>
        </w:rPr>
        <w:t>gpupdate</w:t>
      </w:r>
      <w:proofErr w:type="spellEnd"/>
      <w:r w:rsidRPr="00E42444">
        <w:rPr>
          <w:b/>
          <w:bCs/>
          <w:i w:val="0"/>
          <w:iCs/>
          <w:lang w:val="pt-BR"/>
        </w:rPr>
        <w:t xml:space="preserve"> /force</w:t>
      </w:r>
      <w:r w:rsidRPr="00E42444">
        <w:rPr>
          <w:i w:val="0"/>
          <w:iCs/>
          <w:lang w:val="pt-BR"/>
        </w:rPr>
        <w:t>. Essas configurações garantem um ambiente seguro e organizado, facilitando a administração centralizada da rede e a aplicação consistente das políticas em todas as máquinas do domínio.</w:t>
      </w:r>
    </w:p>
    <w:p w14:paraId="5651207A" w14:textId="77777777" w:rsidR="00E42444" w:rsidRPr="00E42444" w:rsidRDefault="00E42444" w:rsidP="00E42444">
      <w:pPr>
        <w:pStyle w:val="Heading3"/>
        <w:spacing w:line="360" w:lineRule="auto"/>
        <w:rPr>
          <w:i w:val="0"/>
          <w:iCs/>
          <w:lang w:val="pt-BR"/>
        </w:rPr>
      </w:pPr>
      <w:r w:rsidRPr="00E42444">
        <w:rPr>
          <w:i w:val="0"/>
          <w:iCs/>
          <w:lang w:val="pt-BR"/>
        </w:rPr>
        <w:t>Esse processo destaca a eficiência do Windows Server 2022 em ambientes corporativos, proporcionando segurança e gestão de dados robustas e centralizadas.</w:t>
      </w:r>
    </w:p>
    <w:p w14:paraId="5EA6904C" w14:textId="77777777" w:rsidR="007200B3" w:rsidRPr="007200B3" w:rsidRDefault="007200B3" w:rsidP="002075D2">
      <w:pPr>
        <w:pStyle w:val="Heading3"/>
        <w:spacing w:line="360" w:lineRule="auto"/>
        <w:rPr>
          <w:i w:val="0"/>
          <w:iCs/>
          <w:lang w:val="pt-BR"/>
        </w:rPr>
      </w:pPr>
    </w:p>
    <w:p w14:paraId="485EDA30" w14:textId="5DD1ED1B" w:rsidR="00A07699" w:rsidRPr="002075D2" w:rsidRDefault="00A07699" w:rsidP="002075D2">
      <w:pPr>
        <w:pStyle w:val="Heading3"/>
        <w:spacing w:line="360" w:lineRule="auto"/>
        <w:rPr>
          <w:lang w:val="pt-BR"/>
        </w:rPr>
      </w:pPr>
    </w:p>
    <w:p w14:paraId="52E1513F" w14:textId="597699B4" w:rsidR="001D42C1" w:rsidRDefault="001D42C1" w:rsidP="00EB3138">
      <w:pPr>
        <w:pStyle w:val="Heading3"/>
        <w:spacing w:line="360" w:lineRule="auto"/>
        <w:rPr>
          <w:i w:val="0"/>
          <w:iCs/>
          <w:lang w:val="pt-BR"/>
        </w:rPr>
      </w:pPr>
    </w:p>
    <w:p w14:paraId="1E884E80" w14:textId="04A781BF" w:rsidR="001D42C1" w:rsidRDefault="001D42C1" w:rsidP="00EB3138">
      <w:pPr>
        <w:pStyle w:val="Heading3"/>
        <w:spacing w:line="360" w:lineRule="auto"/>
        <w:rPr>
          <w:i w:val="0"/>
          <w:iCs/>
          <w:lang w:val="pt-BR"/>
        </w:rPr>
      </w:pPr>
    </w:p>
    <w:p w14:paraId="1F028080" w14:textId="52B3CB2D" w:rsidR="001D42C1" w:rsidRPr="00EB3138" w:rsidRDefault="001D42C1" w:rsidP="00EB3138">
      <w:pPr>
        <w:pStyle w:val="Heading3"/>
        <w:spacing w:line="360" w:lineRule="auto"/>
        <w:rPr>
          <w:i w:val="0"/>
          <w:iCs/>
          <w:lang w:val="pt-BR"/>
        </w:rPr>
      </w:pPr>
    </w:p>
    <w:sectPr w:rsidR="001D42C1" w:rsidRPr="00EB3138" w:rsidSect="00D74980">
      <w:headerReference w:type="default" r:id="rId31"/>
      <w:footerReference w:type="default" r:id="rId32"/>
      <w:footerReference w:type="first" r:id="rId33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31ED2C" w14:textId="77777777" w:rsidR="002E1F39" w:rsidRDefault="002E1F39" w:rsidP="004B7E44">
      <w:r>
        <w:separator/>
      </w:r>
    </w:p>
  </w:endnote>
  <w:endnote w:type="continuationSeparator" w:id="0">
    <w:p w14:paraId="1D14059A" w14:textId="77777777" w:rsidR="002E1F39" w:rsidRDefault="002E1F39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altName w:val="Calibri"/>
    <w:charset w:val="00"/>
    <w:family w:val="swiss"/>
    <w:pitch w:val="variable"/>
    <w:sig w:usb0="00000287" w:usb1="00000000" w:usb2="00000000" w:usb3="00000000" w:csb0="0000009F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4A24C2"/>
      <w:tblLook w:val="0000" w:firstRow="0" w:lastRow="0" w:firstColumn="0" w:lastColumn="0" w:noHBand="0" w:noVBand="0"/>
    </w:tblPr>
    <w:tblGrid>
      <w:gridCol w:w="12258"/>
    </w:tblGrid>
    <w:tr w:rsidR="004B7E44" w14:paraId="2232CF8D" w14:textId="77777777" w:rsidTr="00D74980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333399"/>
          <w:vAlign w:val="center"/>
        </w:tcPr>
        <w:p w14:paraId="4083FAA1" w14:textId="6817261F" w:rsidR="004B7E44" w:rsidRPr="00702034" w:rsidRDefault="00254DBA" w:rsidP="00702034">
          <w:pPr>
            <w:pStyle w:val="Footer"/>
            <w:spacing w:line="360" w:lineRule="auto"/>
            <w:rPr>
              <w:rFonts w:ascii="Agency FB" w:hAnsi="Agency FB"/>
              <w:b/>
              <w:bCs/>
              <w:color w:val="E6E7E8" w:themeColor="background2"/>
              <w:sz w:val="24"/>
              <w:szCs w:val="24"/>
            </w:rPr>
          </w:pPr>
          <w:r>
            <w:rPr>
              <w:rFonts w:ascii="Agency FB" w:hAnsi="Agency FB"/>
              <w:b/>
              <w:bCs/>
              <w:color w:val="E6E7E8" w:themeColor="background2"/>
              <w:sz w:val="24"/>
              <w:szCs w:val="24"/>
            </w:rPr>
            <w:t xml:space="preserve">                                                                                                                                                                                  </w:t>
          </w:r>
          <w:r w:rsidR="00BD0571">
            <w:rPr>
              <w:rFonts w:ascii="Agency FB" w:hAnsi="Agency FB"/>
              <w:b/>
              <w:bCs/>
              <w:color w:val="E6E7E8" w:themeColor="background2"/>
              <w:sz w:val="24"/>
              <w:szCs w:val="24"/>
            </w:rPr>
            <w:t>Camila M Isac</w:t>
          </w:r>
          <w:r w:rsidR="007E676E">
            <w:rPr>
              <w:rFonts w:ascii="Agency FB" w:hAnsi="Agency FB"/>
              <w:b/>
              <w:bCs/>
              <w:color w:val="E6E7E8" w:themeColor="background2"/>
              <w:sz w:val="24"/>
              <w:szCs w:val="24"/>
            </w:rPr>
            <w:t xml:space="preserve"> | Rv</w:t>
          </w:r>
          <w:r w:rsidR="00CC69A2">
            <w:rPr>
              <w:rFonts w:ascii="Agency FB" w:hAnsi="Agency FB"/>
              <w:b/>
              <w:bCs/>
              <w:color w:val="E6E7E8" w:themeColor="background2"/>
              <w:sz w:val="24"/>
              <w:szCs w:val="24"/>
            </w:rPr>
            <w:t>1</w:t>
          </w:r>
          <w:r w:rsidR="007E676E">
            <w:rPr>
              <w:rFonts w:ascii="Agency FB" w:hAnsi="Agency FB"/>
              <w:b/>
              <w:bCs/>
              <w:color w:val="E6E7E8" w:themeColor="background2"/>
              <w:sz w:val="24"/>
              <w:szCs w:val="24"/>
            </w:rPr>
            <w:t xml:space="preserve"> | </w:t>
          </w:r>
          <w:r w:rsidR="00CC69A2">
            <w:rPr>
              <w:rFonts w:ascii="Agency FB" w:hAnsi="Agency FB"/>
              <w:b/>
              <w:bCs/>
              <w:color w:val="E6E7E8" w:themeColor="background2"/>
              <w:sz w:val="24"/>
              <w:szCs w:val="24"/>
            </w:rPr>
            <w:t>04/11/204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10C820" w14:textId="77777777" w:rsidR="005A718F" w:rsidRDefault="005A718F" w:rsidP="004B7E44">
        <w:pPr>
          <w:pStyle w:val="Footer"/>
        </w:pPr>
        <w:r>
          <w:rPr>
            <w:lang w:bidi="pt-PT"/>
          </w:rPr>
          <w:fldChar w:fldCharType="begin"/>
        </w:r>
        <w:r>
          <w:rPr>
            <w:lang w:bidi="pt-PT"/>
          </w:rPr>
          <w:instrText xml:space="preserve"> PAGE   \* MERGEFORMAT </w:instrText>
        </w:r>
        <w:r>
          <w:rPr>
            <w:lang w:bidi="pt-PT"/>
          </w:rPr>
          <w:fldChar w:fldCharType="separate"/>
        </w:r>
        <w:r w:rsidR="009120E9">
          <w:rPr>
            <w:noProof/>
            <w:lang w:bidi="pt-PT"/>
          </w:rPr>
          <w:t>1</w:t>
        </w:r>
        <w:r>
          <w:rPr>
            <w:noProof/>
            <w:lang w:bidi="pt-PT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081087" w14:textId="77777777" w:rsidR="002E1F39" w:rsidRDefault="002E1F39" w:rsidP="004B7E44">
      <w:r>
        <w:separator/>
      </w:r>
    </w:p>
  </w:footnote>
  <w:footnote w:type="continuationSeparator" w:id="0">
    <w:p w14:paraId="08D7F9C7" w14:textId="77777777" w:rsidR="002E1F39" w:rsidRDefault="002E1F39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2FB235AC" w14:textId="77777777" w:rsidTr="00B41C9F">
      <w:trPr>
        <w:trHeight w:val="993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385F00E5" w14:textId="0C474EA0" w:rsidR="004B7E44" w:rsidRDefault="00E424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728" behindDoc="1" locked="0" layoutInCell="1" allowOverlap="1" wp14:anchorId="1C5E9EED" wp14:editId="7696A510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655320" cy="579120"/>
                    <wp:effectExtent l="0" t="0" r="0" b="0"/>
                    <wp:wrapTight wrapText="bothSides">
                      <wp:wrapPolygon edited="0">
                        <wp:start x="0" y="0"/>
                        <wp:lineTo x="0" y="21101"/>
                        <wp:lineTo x="20721" y="21101"/>
                        <wp:lineTo x="20721" y="0"/>
                        <wp:lineTo x="0" y="0"/>
                      </wp:wrapPolygon>
                    </wp:wrapTight>
                    <wp:docPr id="1796386928" name="Rectangle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655320" cy="579120"/>
                            </a:xfrm>
                            <a:prstGeom prst="rect">
                              <a:avLst/>
                            </a:prstGeom>
                            <a:solidFill>
                              <a:srgbClr val="333399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3043E73" w14:textId="3E56976C" w:rsidR="00B41C9F" w:rsidRPr="004B7E44" w:rsidRDefault="007E676E" w:rsidP="007E676E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  <w:noProof/>
                                  </w:rPr>
                                  <w:drawing>
                                    <wp:inline distT="0" distB="0" distL="0" distR="0" wp14:anchorId="278555CB" wp14:editId="2DE20380">
                                      <wp:extent cx="449580" cy="449580"/>
                                      <wp:effectExtent l="0" t="0" r="7620" b="7620"/>
                                      <wp:docPr id="271290074" name="Imagem 2712900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49580" cy="44958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C5E9EED" id="Rectangle 1" o:spid="_x0000_s1030" style="position:absolute;margin-left:0;margin-top:0;width:51.6pt;height:45.6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" fillcolor="#339" stroked="f" strokeweight="2pt">
                    <v:textbox style="mso-fit-shape-to-text:t">
                      <w:txbxContent>
                        <w:p w14:paraId="03043E73" w14:textId="3E56976C" w:rsidR="00B41C9F" w:rsidRPr="004B7E44" w:rsidRDefault="007E676E" w:rsidP="007E676E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noProof/>
                            </w:rPr>
                            <w:drawing>
                              <wp:inline distT="0" distB="0" distL="0" distR="0" wp14:anchorId="278555CB" wp14:editId="2DE20380">
                                <wp:extent cx="449580" cy="449580"/>
                                <wp:effectExtent l="0" t="0" r="7620" b="7620"/>
                                <wp:docPr id="271290074" name="Imagem 2712900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9580" cy="4495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tight"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78485A"/>
    <w:multiLevelType w:val="multilevel"/>
    <w:tmpl w:val="C5D4D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6FE5021"/>
    <w:multiLevelType w:val="multilevel"/>
    <w:tmpl w:val="961E8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7048FE"/>
    <w:multiLevelType w:val="multilevel"/>
    <w:tmpl w:val="EDDEE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370224"/>
    <w:multiLevelType w:val="multilevel"/>
    <w:tmpl w:val="76481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D15837"/>
    <w:multiLevelType w:val="multilevel"/>
    <w:tmpl w:val="E9CCF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2350ED"/>
    <w:multiLevelType w:val="multilevel"/>
    <w:tmpl w:val="B492B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F87597"/>
    <w:multiLevelType w:val="multilevel"/>
    <w:tmpl w:val="E9481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F15E76"/>
    <w:multiLevelType w:val="multilevel"/>
    <w:tmpl w:val="5BE25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E3289F"/>
    <w:multiLevelType w:val="hybridMultilevel"/>
    <w:tmpl w:val="F4DADF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D83F43"/>
    <w:multiLevelType w:val="multilevel"/>
    <w:tmpl w:val="73143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8B7135"/>
    <w:multiLevelType w:val="multilevel"/>
    <w:tmpl w:val="9EAEF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853A52"/>
    <w:multiLevelType w:val="multilevel"/>
    <w:tmpl w:val="55DA0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9994689">
    <w:abstractNumId w:val="8"/>
  </w:num>
  <w:num w:numId="2" w16cid:durableId="1201478834">
    <w:abstractNumId w:val="0"/>
  </w:num>
  <w:num w:numId="3" w16cid:durableId="407306863">
    <w:abstractNumId w:val="2"/>
  </w:num>
  <w:num w:numId="4" w16cid:durableId="695155534">
    <w:abstractNumId w:val="1"/>
  </w:num>
  <w:num w:numId="5" w16cid:durableId="2043940399">
    <w:abstractNumId w:val="6"/>
  </w:num>
  <w:num w:numId="6" w16cid:durableId="1786536471">
    <w:abstractNumId w:val="3"/>
  </w:num>
  <w:num w:numId="7" w16cid:durableId="2030447810">
    <w:abstractNumId w:val="9"/>
  </w:num>
  <w:num w:numId="8" w16cid:durableId="748699370">
    <w:abstractNumId w:val="4"/>
  </w:num>
  <w:num w:numId="9" w16cid:durableId="885337866">
    <w:abstractNumId w:val="10"/>
  </w:num>
  <w:num w:numId="10" w16cid:durableId="1309095003">
    <w:abstractNumId w:val="5"/>
  </w:num>
  <w:num w:numId="11" w16cid:durableId="1255166253">
    <w:abstractNumId w:val="7"/>
  </w:num>
  <w:num w:numId="12" w16cid:durableId="2402623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909"/>
    <w:rsid w:val="000044EB"/>
    <w:rsid w:val="00016C4E"/>
    <w:rsid w:val="00017051"/>
    <w:rsid w:val="000278D7"/>
    <w:rsid w:val="00033BC4"/>
    <w:rsid w:val="0005299D"/>
    <w:rsid w:val="00077373"/>
    <w:rsid w:val="000821D9"/>
    <w:rsid w:val="00082E4E"/>
    <w:rsid w:val="00087602"/>
    <w:rsid w:val="00094A6D"/>
    <w:rsid w:val="000C00BE"/>
    <w:rsid w:val="000E2BF9"/>
    <w:rsid w:val="000F09FC"/>
    <w:rsid w:val="000F44F2"/>
    <w:rsid w:val="00124670"/>
    <w:rsid w:val="001352B1"/>
    <w:rsid w:val="00143EB4"/>
    <w:rsid w:val="00164A06"/>
    <w:rsid w:val="00191E86"/>
    <w:rsid w:val="00197BBE"/>
    <w:rsid w:val="001A01B7"/>
    <w:rsid w:val="001C4580"/>
    <w:rsid w:val="001D42C1"/>
    <w:rsid w:val="002075D2"/>
    <w:rsid w:val="002228A6"/>
    <w:rsid w:val="00224441"/>
    <w:rsid w:val="00234E21"/>
    <w:rsid w:val="00254DBA"/>
    <w:rsid w:val="00282C65"/>
    <w:rsid w:val="002916CB"/>
    <w:rsid w:val="00293B83"/>
    <w:rsid w:val="002A3C9F"/>
    <w:rsid w:val="002A550E"/>
    <w:rsid w:val="002D5D34"/>
    <w:rsid w:val="002E1F39"/>
    <w:rsid w:val="002E6FF7"/>
    <w:rsid w:val="002F0C0C"/>
    <w:rsid w:val="002F171A"/>
    <w:rsid w:val="003369E4"/>
    <w:rsid w:val="0034402B"/>
    <w:rsid w:val="00347DAF"/>
    <w:rsid w:val="00347FA6"/>
    <w:rsid w:val="003527F9"/>
    <w:rsid w:val="00380BBC"/>
    <w:rsid w:val="0038392F"/>
    <w:rsid w:val="003950F3"/>
    <w:rsid w:val="0039685E"/>
    <w:rsid w:val="003A0902"/>
    <w:rsid w:val="003A1388"/>
    <w:rsid w:val="003D0D4A"/>
    <w:rsid w:val="00462590"/>
    <w:rsid w:val="004649CD"/>
    <w:rsid w:val="00484341"/>
    <w:rsid w:val="004A4F34"/>
    <w:rsid w:val="004A7B85"/>
    <w:rsid w:val="004B21B4"/>
    <w:rsid w:val="004B4DB0"/>
    <w:rsid w:val="004B7E44"/>
    <w:rsid w:val="004C1A24"/>
    <w:rsid w:val="004D5252"/>
    <w:rsid w:val="004F2B86"/>
    <w:rsid w:val="00511681"/>
    <w:rsid w:val="00517D7E"/>
    <w:rsid w:val="005613E7"/>
    <w:rsid w:val="005767C6"/>
    <w:rsid w:val="00586FB5"/>
    <w:rsid w:val="005A718F"/>
    <w:rsid w:val="005E28BA"/>
    <w:rsid w:val="005F1115"/>
    <w:rsid w:val="005F4738"/>
    <w:rsid w:val="00623FD0"/>
    <w:rsid w:val="0063220F"/>
    <w:rsid w:val="0063576A"/>
    <w:rsid w:val="00653A3F"/>
    <w:rsid w:val="006744FD"/>
    <w:rsid w:val="00697223"/>
    <w:rsid w:val="006A3CE7"/>
    <w:rsid w:val="006C03A9"/>
    <w:rsid w:val="006D3302"/>
    <w:rsid w:val="006D738B"/>
    <w:rsid w:val="006E1916"/>
    <w:rsid w:val="006F1F59"/>
    <w:rsid w:val="006F4675"/>
    <w:rsid w:val="00702034"/>
    <w:rsid w:val="007121A7"/>
    <w:rsid w:val="00715EF7"/>
    <w:rsid w:val="007200B3"/>
    <w:rsid w:val="00727323"/>
    <w:rsid w:val="00731717"/>
    <w:rsid w:val="007516CF"/>
    <w:rsid w:val="00764680"/>
    <w:rsid w:val="00772D77"/>
    <w:rsid w:val="00794BC8"/>
    <w:rsid w:val="007B4367"/>
    <w:rsid w:val="007C191C"/>
    <w:rsid w:val="007C6758"/>
    <w:rsid w:val="007D1B5D"/>
    <w:rsid w:val="007E676E"/>
    <w:rsid w:val="007F384D"/>
    <w:rsid w:val="00817AC8"/>
    <w:rsid w:val="00823177"/>
    <w:rsid w:val="00862693"/>
    <w:rsid w:val="00866AAD"/>
    <w:rsid w:val="008711B7"/>
    <w:rsid w:val="008749F1"/>
    <w:rsid w:val="008B33BC"/>
    <w:rsid w:val="008D493B"/>
    <w:rsid w:val="008E66F6"/>
    <w:rsid w:val="008F12EA"/>
    <w:rsid w:val="009120E9"/>
    <w:rsid w:val="00912C28"/>
    <w:rsid w:val="009230B9"/>
    <w:rsid w:val="00945900"/>
    <w:rsid w:val="00964B3C"/>
    <w:rsid w:val="00965FC3"/>
    <w:rsid w:val="00972452"/>
    <w:rsid w:val="00984832"/>
    <w:rsid w:val="009A749D"/>
    <w:rsid w:val="009C0E10"/>
    <w:rsid w:val="009C396C"/>
    <w:rsid w:val="009C3A97"/>
    <w:rsid w:val="009C6CE4"/>
    <w:rsid w:val="009F1308"/>
    <w:rsid w:val="009F2147"/>
    <w:rsid w:val="00A07699"/>
    <w:rsid w:val="00A129C7"/>
    <w:rsid w:val="00A15367"/>
    <w:rsid w:val="00A243C8"/>
    <w:rsid w:val="00A32A19"/>
    <w:rsid w:val="00A5724D"/>
    <w:rsid w:val="00A62603"/>
    <w:rsid w:val="00A710C5"/>
    <w:rsid w:val="00A8402B"/>
    <w:rsid w:val="00A962AA"/>
    <w:rsid w:val="00AA6293"/>
    <w:rsid w:val="00AA665C"/>
    <w:rsid w:val="00AB7238"/>
    <w:rsid w:val="00AC5A3F"/>
    <w:rsid w:val="00AD7839"/>
    <w:rsid w:val="00AF4001"/>
    <w:rsid w:val="00B3140F"/>
    <w:rsid w:val="00B41C9F"/>
    <w:rsid w:val="00B572B4"/>
    <w:rsid w:val="00B63141"/>
    <w:rsid w:val="00B77AD1"/>
    <w:rsid w:val="00B83F2D"/>
    <w:rsid w:val="00BA1889"/>
    <w:rsid w:val="00BB3E52"/>
    <w:rsid w:val="00BC133D"/>
    <w:rsid w:val="00BC76B3"/>
    <w:rsid w:val="00BD0571"/>
    <w:rsid w:val="00BD104D"/>
    <w:rsid w:val="00C111E9"/>
    <w:rsid w:val="00C5215B"/>
    <w:rsid w:val="00C647A1"/>
    <w:rsid w:val="00C86A81"/>
    <w:rsid w:val="00CA66ED"/>
    <w:rsid w:val="00CB6F5E"/>
    <w:rsid w:val="00CC4B5E"/>
    <w:rsid w:val="00CC69A2"/>
    <w:rsid w:val="00CE3200"/>
    <w:rsid w:val="00CF2DF6"/>
    <w:rsid w:val="00D26909"/>
    <w:rsid w:val="00D646C2"/>
    <w:rsid w:val="00D74980"/>
    <w:rsid w:val="00D76552"/>
    <w:rsid w:val="00D96257"/>
    <w:rsid w:val="00DB22A0"/>
    <w:rsid w:val="00DB26A7"/>
    <w:rsid w:val="00DB787F"/>
    <w:rsid w:val="00E16E3F"/>
    <w:rsid w:val="00E31CEF"/>
    <w:rsid w:val="00E42444"/>
    <w:rsid w:val="00E4656C"/>
    <w:rsid w:val="00E55CB9"/>
    <w:rsid w:val="00E76CAD"/>
    <w:rsid w:val="00E9162B"/>
    <w:rsid w:val="00E94B5F"/>
    <w:rsid w:val="00EA25AC"/>
    <w:rsid w:val="00EA7044"/>
    <w:rsid w:val="00EB076C"/>
    <w:rsid w:val="00EB3138"/>
    <w:rsid w:val="00EB676E"/>
    <w:rsid w:val="00EC0032"/>
    <w:rsid w:val="00EC5D13"/>
    <w:rsid w:val="00F24FFC"/>
    <w:rsid w:val="00F33AB7"/>
    <w:rsid w:val="00F34015"/>
    <w:rsid w:val="00F373DA"/>
    <w:rsid w:val="00F86295"/>
    <w:rsid w:val="00FC17B6"/>
    <w:rsid w:val="00FC5943"/>
    <w:rsid w:val="00FD1AA0"/>
    <w:rsid w:val="00FD7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BEFF0E"/>
  <w15:docId w15:val="{A71AD607-CE8E-41FC-9AC4-9453DDEC7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18"/>
        <w:szCs w:val="18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47A1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F373DA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96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F373DA"/>
    <w:rPr>
      <w:rFonts w:asciiTheme="majorHAnsi" w:eastAsia="Times New Roman" w:hAnsiTheme="majorHAnsi" w:cs="Times New Roman"/>
      <w:b/>
      <w:caps/>
      <w:color w:val="FFFFFF" w:themeColor="background1"/>
      <w:sz w:val="96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D5D34"/>
    <w:rPr>
      <w:color w:val="93C842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5D3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AB7238"/>
    <w:pPr>
      <w:ind w:left="720"/>
      <w:contextualSpacing/>
    </w:pPr>
  </w:style>
  <w:style w:type="table" w:styleId="TableGrid">
    <w:name w:val="Table Grid"/>
    <w:basedOn w:val="TableNormal"/>
    <w:uiPriority w:val="39"/>
    <w:rsid w:val="00016C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B21B4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66F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52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892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73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0204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14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2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84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041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103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98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1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06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795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994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736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53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85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988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814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59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11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9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984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66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07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2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15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93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003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4772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21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3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40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64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483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40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63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3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31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07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903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908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06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0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59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2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145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51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566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2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95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67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265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471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5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71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69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0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6308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95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3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0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50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9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808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720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0.png"/><Relationship Id="rId1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uno%20Soares\AppData\Local\Microsoft\Office\16.0\DTS\pt-PT%7bB3D1F3EC-77A1-47B2-A558-259E24DBA2B6%7d\%7bAC64E72B-9AD4-43E0-942A-9E512148F440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E41FF9-ADBF-4B25-A87A-22C962FBF9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{AC64E72B-9AD4-43E0-942A-9E512148F440}tf16392796_win32</Template>
  <TotalTime>0</TotalTime>
  <Pages>9</Pages>
  <Words>1447</Words>
  <Characters>7817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Nuno Soares</dc:creator>
  <cp:keywords/>
  <dc:description/>
  <cp:lastModifiedBy>a2098</cp:lastModifiedBy>
  <cp:revision>2</cp:revision>
  <dcterms:created xsi:type="dcterms:W3CDTF">2024-11-05T16:59:00Z</dcterms:created>
  <dcterms:modified xsi:type="dcterms:W3CDTF">2024-11-05T16:59:00Z</dcterms:modified>
</cp:coreProperties>
</file>